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872AFC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-205740</wp:posOffset>
                </wp:positionH>
                <wp:positionV relativeFrom="page">
                  <wp:posOffset>838200</wp:posOffset>
                </wp:positionV>
                <wp:extent cx="3924300" cy="8328660"/>
                <wp:effectExtent l="0" t="0" r="0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8328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2AFC" w:rsidRDefault="00872AFC" w:rsidP="00872AFC">
                            <w:pPr>
                              <w:jc w:val="center"/>
                            </w:pPr>
                            <w:r w:rsidRPr="00872AFC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389275" cy="1912620"/>
                                  <wp:effectExtent l="0" t="0" r="0" b="0"/>
                                  <wp:docPr id="15" name="Picture 15" descr="C:\Users\LENOVO\Downloads\debian-logo-1024x57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LENOVO\Downloads\debian-logo-1024x57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5857" cy="19163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25A27" id="Rectangle 3" o:spid="_x0000_s1026" alt="white rectangle for text on cover" style="position:absolute;margin-left:-16.2pt;margin-top:66pt;width:309pt;height:655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" fillcolor="white [3212]" stroked="f" strokeweight="2pt">
                <v:textbox>
                  <w:txbxContent>
                    <w:p w:rsidR="00872AFC" w:rsidRDefault="00872AFC" w:rsidP="00872AFC">
                      <w:pPr>
                        <w:jc w:val="center"/>
                      </w:pPr>
                      <w:r w:rsidRPr="00872AFC">
                        <w:rPr>
                          <w:noProof/>
                        </w:rPr>
                        <w:drawing>
                          <wp:inline distT="0" distB="0" distL="0" distR="0">
                            <wp:extent cx="3389275" cy="1912620"/>
                            <wp:effectExtent l="0" t="0" r="0" b="0"/>
                            <wp:docPr id="15" name="Picture 15" descr="C:\Users\LENOVO\Downloads\debian-logo-1024x57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:\Users\LENOVO\Downloads\debian-logo-1024x57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95857" cy="19163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536A69" w:rsidRPr="00536A69">
        <w:rPr>
          <w:noProof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column">
              <wp:posOffset>-891540</wp:posOffset>
            </wp:positionH>
            <wp:positionV relativeFrom="paragraph">
              <wp:posOffset>-889635</wp:posOffset>
            </wp:positionV>
            <wp:extent cx="12358116" cy="6865620"/>
            <wp:effectExtent l="0" t="0" r="5715" b="0"/>
            <wp:wrapNone/>
            <wp:docPr id="11" name="Picture 11" descr="C:\Users\LENOVO\Downloads\Servers-r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Servers-rack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0491" cy="686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55083" w:rsidRPr="00A55083" w:rsidRDefault="008B5BCE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</w:pPr>
                                  <w:r w:rsidRPr="00A55083"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  <w:t>MATERI</w:t>
                                  </w:r>
                                  <w:r w:rsidR="00A55083" w:rsidRPr="00A55083"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  <w:t xml:space="preserve"> </w:t>
                                  </w:r>
                                  <w:r w:rsidRPr="00A55083"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  <w:t xml:space="preserve">KONFIGURASI </w:t>
                                  </w:r>
                                </w:p>
                                <w:p w:rsidR="00A55083" w:rsidRPr="00A55083" w:rsidRDefault="00322996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</w:pPr>
                                  <w:r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  <w:t>DATABASE</w:t>
                                  </w:r>
                                  <w:r w:rsidR="008B5BCE" w:rsidRPr="00A55083"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  <w:t xml:space="preserve"> SERVER </w:t>
                                  </w:r>
                                </w:p>
                                <w:p w:rsidR="00D077E9" w:rsidRPr="00A55083" w:rsidRDefault="008B5BCE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</w:pPr>
                                  <w:r w:rsidRPr="00A55083">
                                    <w:rPr>
                                      <w:color w:val="34ABA2" w:themeColor="accent6"/>
                                      <w:sz w:val="46"/>
                                      <w:szCs w:val="46"/>
                                    </w:rPr>
                                    <w:t>DEBIAN 10</w:t>
                                  </w:r>
                                </w:p>
                                <w:p w:rsidR="00A55083" w:rsidRPr="00A55083" w:rsidRDefault="00A55083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" filled="f" stroked="f" strokeweight=".5pt">
                      <v:textbox>
                        <w:txbxContent>
                          <w:p w:rsidR="00A55083" w:rsidRPr="00A55083" w:rsidRDefault="008B5BCE" w:rsidP="00D077E9">
                            <w:pPr>
                              <w:pStyle w:val="Title"/>
                              <w:spacing w:after="0"/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</w:pPr>
                            <w:r w:rsidRPr="00A55083"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  <w:t>MATERI</w:t>
                            </w:r>
                            <w:r w:rsidR="00A55083" w:rsidRPr="00A55083"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  <w:t xml:space="preserve"> </w:t>
                            </w:r>
                            <w:r w:rsidRPr="00A55083"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  <w:t xml:space="preserve">KONFIGURASI </w:t>
                            </w:r>
                          </w:p>
                          <w:p w:rsidR="00A55083" w:rsidRPr="00A55083" w:rsidRDefault="00322996" w:rsidP="00D077E9">
                            <w:pPr>
                              <w:pStyle w:val="Title"/>
                              <w:spacing w:after="0"/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  <w:t>DATABASE</w:t>
                            </w:r>
                            <w:r w:rsidR="008B5BCE" w:rsidRPr="00A55083"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  <w:t xml:space="preserve"> SERVER </w:t>
                            </w:r>
                          </w:p>
                          <w:p w:rsidR="00D077E9" w:rsidRPr="00A55083" w:rsidRDefault="008B5BCE" w:rsidP="00D077E9">
                            <w:pPr>
                              <w:pStyle w:val="Title"/>
                              <w:spacing w:after="0"/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</w:pPr>
                            <w:r w:rsidRPr="00A55083">
                              <w:rPr>
                                <w:color w:val="34ABA2" w:themeColor="accent6"/>
                                <w:sz w:val="46"/>
                                <w:szCs w:val="46"/>
                              </w:rPr>
                              <w:t>DEBIAN 10</w:t>
                            </w:r>
                          </w:p>
                          <w:p w:rsidR="00A55083" w:rsidRPr="00A55083" w:rsidRDefault="00A5508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D5E62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" strokecolor="#34aba2 [3209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EAB5E881E3C462B9E50EB26108D1ED0"/>
              </w:placeholder>
              <w15:appearance w15:val="hidden"/>
            </w:sdtPr>
            <w:sdtEndPr>
              <w:rPr>
                <w:color w:val="34ABA2" w:themeColor="accent6"/>
              </w:rPr>
            </w:sdtEndPr>
            <w:sdtContent>
              <w:p w:rsidR="00D077E9" w:rsidRPr="00872AFC" w:rsidRDefault="00322996" w:rsidP="00D077E9">
                <w:pPr>
                  <w:rPr>
                    <w:color w:val="34ABA2" w:themeColor="accent6"/>
                  </w:rPr>
                </w:pPr>
                <w:r>
                  <w:rPr>
                    <w:rStyle w:val="SubtitleChar"/>
                    <w:b w:val="0"/>
                    <w:color w:val="34ABA2" w:themeColor="accent6"/>
                  </w:rPr>
                  <w:t>06</w:t>
                </w:r>
                <w:r w:rsidR="008B5BCE">
                  <w:rPr>
                    <w:rStyle w:val="SubtitleChar"/>
                    <w:b w:val="0"/>
                    <w:color w:val="34ABA2" w:themeColor="accent6"/>
                  </w:rPr>
                  <w:t xml:space="preserve"> </w:t>
                </w:r>
                <w:r>
                  <w:rPr>
                    <w:rStyle w:val="SubtitleChar"/>
                    <w:b w:val="0"/>
                    <w:color w:val="34ABA2" w:themeColor="accent6"/>
                  </w:rPr>
                  <w:t>oktober</w:t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65FCE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" strokecolor="#34aba2 [3209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rPr>
                <w:color w:val="34ABA2" w:themeColor="accent6"/>
              </w:rPr>
              <w:id w:val="-1740469667"/>
              <w:placeholder>
                <w:docPart w:val="06F7A93C8D644C14BF4C4D141728EBE8"/>
              </w:placeholder>
              <w15:appearance w15:val="hidden"/>
            </w:sdtPr>
            <w:sdtEndPr/>
            <w:sdtContent>
              <w:p w:rsidR="005D0D20" w:rsidRDefault="005D0D20" w:rsidP="00D077E9">
                <w:pPr>
                  <w:rPr>
                    <w:color w:val="34ABA2" w:themeColor="accent6"/>
                  </w:rPr>
                </w:pPr>
                <w:r>
                  <w:rPr>
                    <w:color w:val="34ABA2" w:themeColor="accent6"/>
                  </w:rPr>
                  <w:t>Administrasi Sistem Jaringan</w:t>
                </w:r>
              </w:p>
              <w:p w:rsidR="008B5BCE" w:rsidRDefault="005D0D20" w:rsidP="00D077E9">
                <w:pPr>
                  <w:rPr>
                    <w:color w:val="34ABA2" w:themeColor="accent6"/>
                  </w:rPr>
                </w:pPr>
                <w:r>
                  <w:rPr>
                    <w:color w:val="34ABA2" w:themeColor="accent6"/>
                  </w:rPr>
                  <w:t xml:space="preserve">12 TKJ </w:t>
                </w:r>
              </w:p>
              <w:p w:rsidR="00D077E9" w:rsidRPr="00872AFC" w:rsidRDefault="00536A69" w:rsidP="00D077E9">
                <w:pPr>
                  <w:rPr>
                    <w:color w:val="34ABA2" w:themeColor="accent6"/>
                  </w:rPr>
                </w:pPr>
                <w:r w:rsidRPr="00872AFC">
                  <w:rPr>
                    <w:color w:val="34ABA2" w:themeColor="accent6"/>
                  </w:rPr>
                  <w:t>SMK Negeri 22 Jakarta</w:t>
                </w:r>
              </w:p>
            </w:sdtContent>
          </w:sdt>
          <w:p w:rsidR="00D077E9" w:rsidRPr="00D86945" w:rsidRDefault="00D077E9" w:rsidP="008B5BCE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536A69" w:rsidP="00102AF7">
      <w:pPr>
        <w:pStyle w:val="Heading1"/>
      </w:pPr>
      <w:r w:rsidRPr="00536A69">
        <w:rPr>
          <w:i/>
          <w:noProof/>
          <w:sz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6640830</wp:posOffset>
            </wp:positionV>
            <wp:extent cx="1199528" cy="1386840"/>
            <wp:effectExtent l="0" t="0" r="0" b="3810"/>
            <wp:wrapNone/>
            <wp:docPr id="9" name="Picture 9" descr="C:\Users\LENOVO\Downloads\c01dceaa33024854b2ec7d903e9f4d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c01dceaa33024854b2ec7d903e9f4d3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28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9F44E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="00D077E9">
        <w:br w:type="page"/>
      </w:r>
      <w:r w:rsidR="00102AF7">
        <w:lastRenderedPageBreak/>
        <w:t>Tahap Persiapan</w:t>
      </w:r>
    </w:p>
    <w:p w:rsidR="00102AF7" w:rsidRDefault="00102AF7" w:rsidP="00102AF7">
      <w:pPr>
        <w:pStyle w:val="ListParagraph"/>
        <w:numPr>
          <w:ilvl w:val="0"/>
          <w:numId w:val="1"/>
        </w:numPr>
      </w:pPr>
      <w:r>
        <w:t>Satu buah komputer / laptop</w:t>
      </w:r>
    </w:p>
    <w:p w:rsidR="00102AF7" w:rsidRDefault="00102AF7" w:rsidP="00102AF7">
      <w:pPr>
        <w:pStyle w:val="ListParagraph"/>
        <w:numPr>
          <w:ilvl w:val="0"/>
          <w:numId w:val="1"/>
        </w:numPr>
      </w:pPr>
      <w:r>
        <w:t>Koneksi Internet</w:t>
      </w:r>
    </w:p>
    <w:p w:rsidR="00102AF7" w:rsidRDefault="00855C42" w:rsidP="00102AF7">
      <w:pPr>
        <w:pStyle w:val="ListParagraph"/>
        <w:numPr>
          <w:ilvl w:val="0"/>
          <w:numId w:val="1"/>
        </w:numPr>
      </w:pPr>
      <w:r>
        <w:t xml:space="preserve">Aplikasi </w:t>
      </w:r>
      <w:r w:rsidR="00102AF7">
        <w:t>Virtual Box (Versi disesuaikan)</w:t>
      </w:r>
    </w:p>
    <w:p w:rsidR="00102AF7" w:rsidRDefault="00102AF7" w:rsidP="00102AF7">
      <w:pPr>
        <w:pStyle w:val="ListParagraph"/>
        <w:numPr>
          <w:ilvl w:val="0"/>
          <w:numId w:val="1"/>
        </w:numPr>
      </w:pPr>
      <w:r>
        <w:t>ISO Debian 10 Buster</w:t>
      </w:r>
    </w:p>
    <w:p w:rsidR="000F5CAC" w:rsidRDefault="000F5CAC" w:rsidP="00102AF7">
      <w:pPr>
        <w:pStyle w:val="ListParagraph"/>
        <w:numPr>
          <w:ilvl w:val="0"/>
          <w:numId w:val="1"/>
        </w:numPr>
      </w:pPr>
      <w:r>
        <w:t>Server Debian di Vbox yang sudah diinstall dan masih kosong</w:t>
      </w:r>
    </w:p>
    <w:p w:rsidR="000F5CAC" w:rsidRDefault="000F5CAC" w:rsidP="00102AF7">
      <w:pPr>
        <w:pStyle w:val="ListParagraph"/>
        <w:numPr>
          <w:ilvl w:val="0"/>
          <w:numId w:val="1"/>
        </w:numPr>
      </w:pPr>
      <w:r>
        <w:t>Client Vbox (opsional jika komputer/laptop kuat)</w:t>
      </w:r>
    </w:p>
    <w:p w:rsidR="00102AF7" w:rsidRDefault="00102AF7" w:rsidP="00102AF7"/>
    <w:p w:rsidR="00102AF7" w:rsidRDefault="008B5BCE" w:rsidP="00102AF7">
      <w:pPr>
        <w:pStyle w:val="Heading1"/>
      </w:pPr>
      <w:r>
        <w:t>Topologi yang digunakan</w:t>
      </w:r>
    </w:p>
    <w:p w:rsidR="002B399E" w:rsidRDefault="002B399E" w:rsidP="00102AF7">
      <w:r>
        <w:t>Anda diberikan dua opsi topologi yang inngin digunakan</w:t>
      </w:r>
    </w:p>
    <w:p w:rsidR="00180137" w:rsidRDefault="00180137" w:rsidP="00102AF7"/>
    <w:p w:rsidR="002B399E" w:rsidRDefault="002B399E" w:rsidP="002B399E">
      <w:pPr>
        <w:pStyle w:val="ListParagraph"/>
        <w:numPr>
          <w:ilvl w:val="0"/>
          <w:numId w:val="3"/>
        </w:numPr>
      </w:pPr>
      <w:r>
        <w:t>Satu Server Debian</w:t>
      </w:r>
      <w:r w:rsidR="00180137">
        <w:t>, client menggunakan Laptop/komputer sendiri menggunakan adapter Host Only pada virtual box.</w:t>
      </w:r>
    </w:p>
    <w:p w:rsidR="00180137" w:rsidRDefault="00180137" w:rsidP="00180137">
      <w:pPr>
        <w:pStyle w:val="ListParagraph"/>
      </w:pPr>
      <w:r>
        <w:object w:dxaOrig="10548" w:dyaOrig="52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03.4pt" o:ole="">
            <v:imagedata r:id="rId10" o:title=""/>
          </v:shape>
          <o:OLEObject Type="Embed" ProgID="Visio.Drawing.15" ShapeID="_x0000_i1025" DrawAspect="Content" ObjectID="_1695009206" r:id="rId11"/>
        </w:object>
      </w:r>
    </w:p>
    <w:p w:rsidR="00180137" w:rsidRDefault="00180137" w:rsidP="00180137">
      <w:pPr>
        <w:pStyle w:val="ListParagraph"/>
      </w:pPr>
    </w:p>
    <w:p w:rsidR="00180137" w:rsidRDefault="00180137" w:rsidP="00180137">
      <w:pPr>
        <w:pStyle w:val="ListParagraph"/>
      </w:pPr>
    </w:p>
    <w:p w:rsidR="00180137" w:rsidRDefault="00180137" w:rsidP="002B399E">
      <w:pPr>
        <w:pStyle w:val="ListParagraph"/>
        <w:numPr>
          <w:ilvl w:val="0"/>
          <w:numId w:val="3"/>
        </w:numPr>
      </w:pPr>
      <w:r>
        <w:t>Satu Server Debian, client menggunakan debian client / windows client menggunakan internsal network sebagai koneksi.</w:t>
      </w:r>
    </w:p>
    <w:p w:rsidR="00180137" w:rsidRPr="00102AF7" w:rsidRDefault="00180137" w:rsidP="00180137">
      <w:pPr>
        <w:pStyle w:val="ListParagraph"/>
      </w:pPr>
      <w:r>
        <w:object w:dxaOrig="10117" w:dyaOrig="5257">
          <v:shape id="_x0000_i1026" type="#_x0000_t75" style="width:432.6pt;height:225pt" o:ole="">
            <v:imagedata r:id="rId12" o:title=""/>
          </v:shape>
          <o:OLEObject Type="Embed" ProgID="Visio.Drawing.15" ShapeID="_x0000_i1026" DrawAspect="Content" ObjectID="_1695009207" r:id="rId13"/>
        </w:object>
      </w:r>
    </w:p>
    <w:p w:rsidR="00102AF7" w:rsidRDefault="008B5BCE" w:rsidP="00180137">
      <w:pPr>
        <w:pStyle w:val="Heading1"/>
      </w:pPr>
      <w:r>
        <w:t>Konfigurasi</w:t>
      </w:r>
    </w:p>
    <w:p w:rsidR="00373231" w:rsidRPr="00373231" w:rsidRDefault="00373231" w:rsidP="00373231">
      <w:pPr>
        <w:pStyle w:val="ListParagraph"/>
        <w:numPr>
          <w:ilvl w:val="0"/>
          <w:numId w:val="2"/>
        </w:numPr>
        <w:rPr>
          <w:b w:val="0"/>
        </w:rPr>
      </w:pPr>
      <w:r>
        <w:rPr>
          <w:b w:val="0"/>
        </w:rPr>
        <w:t>Update Respository Telebih dahulu. Gunakan Repository Online saja (sangat disarankan)</w:t>
      </w:r>
    </w:p>
    <w:p w:rsidR="00373231" w:rsidRPr="00EF3587" w:rsidRDefault="00373231" w:rsidP="00373231">
      <w:pPr>
        <w:pStyle w:val="ListParagraph"/>
        <w:rPr>
          <w:b w:val="0"/>
          <w:color w:val="FFFFFF" w:themeColor="background1"/>
        </w:rPr>
      </w:pPr>
      <w:r w:rsidRPr="00EF3587">
        <w:rPr>
          <w:b w:val="0"/>
          <w:color w:val="FFFFFF" w:themeColor="background1"/>
          <w:highlight w:val="black"/>
        </w:rPr>
        <w:t>root@debian:~# nano /etc/apt/sources.list</w:t>
      </w:r>
    </w:p>
    <w:p w:rsidR="00EF3587" w:rsidRPr="00EF3587" w:rsidRDefault="00EF3587" w:rsidP="00EF3587">
      <w:pPr>
        <w:rPr>
          <w:b w:val="0"/>
        </w:rPr>
      </w:pP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4"/>
          <w:szCs w:val="24"/>
        </w:rPr>
      </w:pPr>
      <w:r w:rsidRPr="00EF3587">
        <w:rPr>
          <w:b w:val="0"/>
          <w:color w:val="FFFFFF" w:themeColor="background1"/>
          <w:sz w:val="24"/>
          <w:szCs w:val="24"/>
        </w:rPr>
        <w:t xml:space="preserve"># </w:t>
      </w:r>
      <w:proofErr w:type="gramStart"/>
      <w:r w:rsidRPr="00EF3587">
        <w:rPr>
          <w:b w:val="0"/>
          <w:color w:val="FFFFFF" w:themeColor="background1"/>
          <w:sz w:val="24"/>
          <w:szCs w:val="24"/>
        </w:rPr>
        <w:t>deb</w:t>
      </w:r>
      <w:proofErr w:type="gramEnd"/>
      <w:r w:rsidRPr="00EF3587">
        <w:rPr>
          <w:b w:val="0"/>
          <w:color w:val="FFFFFF" w:themeColor="background1"/>
          <w:sz w:val="24"/>
          <w:szCs w:val="24"/>
        </w:rPr>
        <w:t xml:space="preserve"> cdrom:[Debian GNU/Linux 10.5.0 _Buster_ - Official i386 DVD Binary-1 2020$</w:t>
      </w: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4"/>
          <w:szCs w:val="24"/>
        </w:rPr>
      </w:pP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4"/>
          <w:szCs w:val="24"/>
        </w:rPr>
      </w:pPr>
      <w:r w:rsidRPr="00EF3587">
        <w:rPr>
          <w:b w:val="0"/>
          <w:color w:val="FFFFFF" w:themeColor="background1"/>
          <w:sz w:val="24"/>
          <w:szCs w:val="24"/>
        </w:rPr>
        <w:t>#deb cdrom</w:t>
      </w:r>
      <w:proofErr w:type="gramStart"/>
      <w:r w:rsidRPr="00EF3587">
        <w:rPr>
          <w:b w:val="0"/>
          <w:color w:val="FFFFFF" w:themeColor="background1"/>
          <w:sz w:val="24"/>
          <w:szCs w:val="24"/>
        </w:rPr>
        <w:t>:[</w:t>
      </w:r>
      <w:proofErr w:type="gramEnd"/>
      <w:r w:rsidRPr="00EF3587">
        <w:rPr>
          <w:b w:val="0"/>
          <w:color w:val="FFFFFF" w:themeColor="background1"/>
          <w:sz w:val="24"/>
          <w:szCs w:val="24"/>
        </w:rPr>
        <w:t>Debian GNU/Linux 10.5.0 _Buster_ - Official i386 DVD Binary-3 20200$</w:t>
      </w: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4"/>
          <w:szCs w:val="24"/>
        </w:rPr>
      </w:pPr>
      <w:r w:rsidRPr="00EF3587">
        <w:rPr>
          <w:b w:val="0"/>
          <w:color w:val="FFFFFF" w:themeColor="background1"/>
          <w:sz w:val="24"/>
          <w:szCs w:val="24"/>
        </w:rPr>
        <w:t>#deb cdrom</w:t>
      </w:r>
      <w:proofErr w:type="gramStart"/>
      <w:r w:rsidRPr="00EF3587">
        <w:rPr>
          <w:b w:val="0"/>
          <w:color w:val="FFFFFF" w:themeColor="background1"/>
          <w:sz w:val="24"/>
          <w:szCs w:val="24"/>
        </w:rPr>
        <w:t>:[</w:t>
      </w:r>
      <w:proofErr w:type="gramEnd"/>
      <w:r w:rsidRPr="00EF3587">
        <w:rPr>
          <w:b w:val="0"/>
          <w:color w:val="FFFFFF" w:themeColor="background1"/>
          <w:sz w:val="24"/>
          <w:szCs w:val="24"/>
        </w:rPr>
        <w:t>Debian GNU/Linux 10.5.0 _Buster_ - Official i386 DVD Binary-2 20200$</w:t>
      </w: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4"/>
          <w:szCs w:val="24"/>
        </w:rPr>
      </w:pPr>
      <w:r w:rsidRPr="00EF3587">
        <w:rPr>
          <w:b w:val="0"/>
          <w:color w:val="FFFFFF" w:themeColor="background1"/>
          <w:sz w:val="24"/>
          <w:szCs w:val="24"/>
        </w:rPr>
        <w:t>#deb cdrom</w:t>
      </w:r>
      <w:proofErr w:type="gramStart"/>
      <w:r w:rsidRPr="00EF3587">
        <w:rPr>
          <w:b w:val="0"/>
          <w:color w:val="FFFFFF" w:themeColor="background1"/>
          <w:sz w:val="24"/>
          <w:szCs w:val="24"/>
        </w:rPr>
        <w:t>:[</w:t>
      </w:r>
      <w:proofErr w:type="gramEnd"/>
      <w:r w:rsidRPr="00EF3587">
        <w:rPr>
          <w:b w:val="0"/>
          <w:color w:val="FFFFFF" w:themeColor="background1"/>
          <w:sz w:val="24"/>
          <w:szCs w:val="24"/>
        </w:rPr>
        <w:t>Debian GNU/Linux 10.5.0 _Buster_ - Official i386 DVD Binary-1 20200$</w:t>
      </w:r>
    </w:p>
    <w:p w:rsidR="00EF3587" w:rsidRPr="00EF3587" w:rsidRDefault="00EF3587" w:rsidP="00EF3587">
      <w:pPr>
        <w:shd w:val="clear" w:color="auto" w:fill="171717" w:themeFill="background2" w:themeFillShade="1A"/>
        <w:ind w:left="720"/>
        <w:rPr>
          <w:b w:val="0"/>
          <w:color w:val="FFFF00"/>
          <w:sz w:val="24"/>
          <w:szCs w:val="24"/>
        </w:rPr>
      </w:pPr>
      <w:r w:rsidRPr="00EF3587">
        <w:rPr>
          <w:b w:val="0"/>
          <w:color w:val="FFFF00"/>
          <w:sz w:val="24"/>
          <w:szCs w:val="24"/>
        </w:rPr>
        <w:tab/>
      </w: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00"/>
          <w:sz w:val="24"/>
          <w:szCs w:val="24"/>
        </w:rPr>
      </w:pPr>
      <w:proofErr w:type="gramStart"/>
      <w:r w:rsidRPr="00EF3587">
        <w:rPr>
          <w:b w:val="0"/>
          <w:color w:val="FFFF00"/>
          <w:sz w:val="24"/>
          <w:szCs w:val="24"/>
        </w:rPr>
        <w:t>deb</w:t>
      </w:r>
      <w:proofErr w:type="gramEnd"/>
      <w:r w:rsidRPr="00EF3587">
        <w:rPr>
          <w:b w:val="0"/>
          <w:color w:val="FFFF00"/>
          <w:sz w:val="24"/>
          <w:szCs w:val="24"/>
        </w:rPr>
        <w:t xml:space="preserve"> http://kartolo.sby.datautama.net.id/debian/ buster main contrib non-free</w:t>
      </w: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00"/>
          <w:sz w:val="24"/>
          <w:szCs w:val="24"/>
        </w:rPr>
      </w:pPr>
      <w:proofErr w:type="gramStart"/>
      <w:r w:rsidRPr="00EF3587">
        <w:rPr>
          <w:b w:val="0"/>
          <w:color w:val="FFFF00"/>
          <w:sz w:val="24"/>
          <w:szCs w:val="24"/>
        </w:rPr>
        <w:t>deb</w:t>
      </w:r>
      <w:proofErr w:type="gramEnd"/>
      <w:r w:rsidRPr="00EF3587">
        <w:rPr>
          <w:b w:val="0"/>
          <w:color w:val="FFFF00"/>
          <w:sz w:val="24"/>
          <w:szCs w:val="24"/>
        </w:rPr>
        <w:t xml:space="preserve"> http://kartolo.sby.datautama.net.id/debian/ buster-updates main contrib non$</w:t>
      </w:r>
    </w:p>
    <w:p w:rsidR="00EF3587" w:rsidRPr="00EF3587" w:rsidRDefault="00EF3587" w:rsidP="00EF3587">
      <w:pPr>
        <w:pStyle w:val="ListParagraph"/>
        <w:shd w:val="clear" w:color="auto" w:fill="171717" w:themeFill="background2" w:themeFillShade="1A"/>
        <w:rPr>
          <w:b w:val="0"/>
          <w:color w:val="FFFF00"/>
          <w:sz w:val="24"/>
          <w:szCs w:val="24"/>
        </w:rPr>
      </w:pPr>
      <w:proofErr w:type="gramStart"/>
      <w:r w:rsidRPr="00EF3587">
        <w:rPr>
          <w:b w:val="0"/>
          <w:color w:val="FFFF00"/>
          <w:sz w:val="24"/>
          <w:szCs w:val="24"/>
        </w:rPr>
        <w:t>deb</w:t>
      </w:r>
      <w:proofErr w:type="gramEnd"/>
      <w:r w:rsidRPr="00EF3587">
        <w:rPr>
          <w:b w:val="0"/>
          <w:color w:val="FFFF00"/>
          <w:sz w:val="24"/>
          <w:szCs w:val="24"/>
        </w:rPr>
        <w:t xml:space="preserve"> http://kartolo.sby.datautama.net.id/debian-security/ buster/updates main co$</w:t>
      </w:r>
    </w:p>
    <w:p w:rsidR="00373231" w:rsidRDefault="00373231" w:rsidP="00373231">
      <w:pPr>
        <w:pStyle w:val="ListParagraph"/>
        <w:rPr>
          <w:b w:val="0"/>
        </w:rPr>
      </w:pPr>
    </w:p>
    <w:p w:rsidR="00EF3587" w:rsidRPr="00EF3587" w:rsidRDefault="00EF3587" w:rsidP="00373231">
      <w:pPr>
        <w:pStyle w:val="ListParagraph"/>
        <w:rPr>
          <w:b w:val="0"/>
          <w:color w:val="FFFFFF" w:themeColor="background1"/>
        </w:rPr>
      </w:pPr>
      <w:r w:rsidRPr="00EF3587">
        <w:rPr>
          <w:b w:val="0"/>
          <w:color w:val="FFFFFF" w:themeColor="background1"/>
          <w:highlight w:val="black"/>
        </w:rPr>
        <w:t>root@debian:~# apt update</w:t>
      </w:r>
    </w:p>
    <w:p w:rsidR="00EF3587" w:rsidRDefault="00EF3587" w:rsidP="00373231">
      <w:pPr>
        <w:pStyle w:val="ListParagraph"/>
        <w:rPr>
          <w:b w:val="0"/>
        </w:rPr>
      </w:pPr>
    </w:p>
    <w:p w:rsidR="001F3620" w:rsidRPr="00BD781B" w:rsidRDefault="001F3620" w:rsidP="001F3620">
      <w:pPr>
        <w:pStyle w:val="ListParagraph"/>
        <w:numPr>
          <w:ilvl w:val="0"/>
          <w:numId w:val="2"/>
        </w:numPr>
        <w:rPr>
          <w:b w:val="0"/>
        </w:rPr>
      </w:pPr>
      <w:r w:rsidRPr="00BD781B">
        <w:rPr>
          <w:b w:val="0"/>
        </w:rPr>
        <w:t xml:space="preserve">Instalasi </w:t>
      </w:r>
      <w:r w:rsidR="00EF3587">
        <w:rPr>
          <w:b w:val="0"/>
        </w:rPr>
        <w:t>paket paket</w:t>
      </w:r>
      <w:r w:rsidR="00E031E9">
        <w:rPr>
          <w:b w:val="0"/>
        </w:rPr>
        <w:t xml:space="preserve"> dari yang pertama install apache, php, dan mariadb.</w:t>
      </w:r>
    </w:p>
    <w:p w:rsidR="00EF3587" w:rsidRDefault="00EF3587" w:rsidP="00EF3587">
      <w:pPr>
        <w:ind w:left="720"/>
        <w:rPr>
          <w:b w:val="0"/>
          <w:color w:val="FFFFFF" w:themeColor="background1"/>
          <w:highlight w:val="black"/>
        </w:rPr>
      </w:pPr>
      <w:r w:rsidRPr="00EF3587">
        <w:rPr>
          <w:b w:val="0"/>
          <w:color w:val="FFFFFF" w:themeColor="background1"/>
          <w:highlight w:val="black"/>
        </w:rPr>
        <w:t>root@debian:~# apt install -y apache2 apache2-utils</w:t>
      </w:r>
    </w:p>
    <w:p w:rsidR="00EF3587" w:rsidRPr="00EF3587" w:rsidRDefault="00EF3587" w:rsidP="00EF3587">
      <w:pPr>
        <w:ind w:left="720"/>
        <w:rPr>
          <w:b w:val="0"/>
          <w:color w:val="FFFFFF" w:themeColor="background1"/>
          <w:highlight w:val="black"/>
        </w:rPr>
      </w:pPr>
    </w:p>
    <w:p w:rsidR="00EF3587" w:rsidRDefault="00EF3587" w:rsidP="00EF3587">
      <w:pPr>
        <w:ind w:left="720"/>
        <w:rPr>
          <w:b w:val="0"/>
          <w:color w:val="FFFFFF" w:themeColor="background1"/>
          <w:highlight w:val="black"/>
        </w:rPr>
      </w:pPr>
      <w:r w:rsidRPr="00EF3587">
        <w:rPr>
          <w:b w:val="0"/>
          <w:color w:val="FFFFFF" w:themeColor="background1"/>
          <w:highlight w:val="black"/>
        </w:rPr>
        <w:lastRenderedPageBreak/>
        <w:t>root@debian:~# apt install -y php libapache2-mod-php php-cli php-fpm php-json php-pdo php-mysql php-zip php-</w:t>
      </w:r>
      <w:proofErr w:type="gramStart"/>
      <w:r w:rsidRPr="00EF3587">
        <w:rPr>
          <w:b w:val="0"/>
          <w:color w:val="FFFFFF" w:themeColor="background1"/>
          <w:highlight w:val="black"/>
        </w:rPr>
        <w:t>gd  php</w:t>
      </w:r>
      <w:proofErr w:type="gramEnd"/>
      <w:r w:rsidRPr="00EF3587">
        <w:rPr>
          <w:b w:val="0"/>
          <w:color w:val="FFFFFF" w:themeColor="background1"/>
          <w:highlight w:val="black"/>
        </w:rPr>
        <w:t>-mbstring php-curl php-xml php-pear php-bcmath</w:t>
      </w:r>
    </w:p>
    <w:p w:rsidR="00EF3587" w:rsidRDefault="00EF3587" w:rsidP="00EF3587">
      <w:pPr>
        <w:ind w:left="720"/>
        <w:rPr>
          <w:b w:val="0"/>
          <w:color w:val="FFFFFF" w:themeColor="background1"/>
          <w:highlight w:val="black"/>
        </w:rPr>
      </w:pPr>
    </w:p>
    <w:p w:rsidR="00EF3587" w:rsidRDefault="00EF3587" w:rsidP="00EF3587">
      <w:pPr>
        <w:pStyle w:val="ListParagraph"/>
        <w:rPr>
          <w:b w:val="0"/>
          <w:color w:val="FFFFFF" w:themeColor="background1"/>
          <w:highlight w:val="black"/>
        </w:rPr>
      </w:pPr>
      <w:r w:rsidRPr="00EF3587">
        <w:rPr>
          <w:b w:val="0"/>
          <w:color w:val="FFFFFF" w:themeColor="background1"/>
          <w:highlight w:val="black"/>
        </w:rPr>
        <w:t>root@debian:~# apt install -y mariadb-server mariadb-client</w:t>
      </w:r>
    </w:p>
    <w:p w:rsidR="00EF3587" w:rsidRPr="00EF3587" w:rsidRDefault="00EF3587" w:rsidP="00EF3587">
      <w:pPr>
        <w:pStyle w:val="ListParagraph"/>
        <w:rPr>
          <w:b w:val="0"/>
          <w:color w:val="FFFFFF" w:themeColor="background1"/>
          <w:highlight w:val="black"/>
        </w:rPr>
      </w:pPr>
    </w:p>
    <w:p w:rsidR="00402088" w:rsidRDefault="00276301" w:rsidP="00F63828">
      <w:pPr>
        <w:pStyle w:val="ListParagraph"/>
        <w:numPr>
          <w:ilvl w:val="0"/>
          <w:numId w:val="2"/>
        </w:numPr>
        <w:rPr>
          <w:b w:val="0"/>
          <w:color w:val="002060"/>
        </w:rPr>
      </w:pPr>
      <w:r>
        <w:rPr>
          <w:b w:val="0"/>
          <w:color w:val="002060"/>
        </w:rPr>
        <w:t>Setelah itu lakukan mysq secure instalation</w:t>
      </w:r>
    </w:p>
    <w:p w:rsidR="00276301" w:rsidRPr="00276301" w:rsidRDefault="00276301" w:rsidP="00276301">
      <w:pPr>
        <w:pStyle w:val="ListParagraph"/>
        <w:rPr>
          <w:b w:val="0"/>
          <w:color w:val="FFFFFF" w:themeColor="background1"/>
        </w:rPr>
      </w:pPr>
      <w:r w:rsidRPr="00276301">
        <w:rPr>
          <w:b w:val="0"/>
          <w:color w:val="FFFFFF" w:themeColor="background1"/>
          <w:highlight w:val="black"/>
        </w:rPr>
        <w:t>root@debian:~# mysql_secure_installation</w:t>
      </w:r>
    </w:p>
    <w:p w:rsidR="00276301" w:rsidRPr="00276301" w:rsidRDefault="00276301" w:rsidP="00BD781B">
      <w:pPr>
        <w:pStyle w:val="ListParagraph"/>
        <w:rPr>
          <w:b w:val="0"/>
          <w:color w:val="FFFF00"/>
          <w:highlight w:val="black"/>
        </w:rPr>
      </w:pPr>
      <w:proofErr w:type="gramStart"/>
      <w:r w:rsidRPr="00276301">
        <w:rPr>
          <w:b w:val="0"/>
          <w:color w:val="FFFF00"/>
          <w:highlight w:val="black"/>
        </w:rPr>
        <w:t>untuk</w:t>
      </w:r>
      <w:proofErr w:type="gramEnd"/>
      <w:r w:rsidRPr="00276301">
        <w:rPr>
          <w:b w:val="0"/>
          <w:color w:val="FFFF00"/>
          <w:highlight w:val="black"/>
        </w:rPr>
        <w:t xml:space="preserve"> bagian pertama saat disuruh sistem mmemasukan password di enter saja</w:t>
      </w:r>
    </w:p>
    <w:p w:rsidR="00276301" w:rsidRPr="00276301" w:rsidRDefault="00276301" w:rsidP="00276301">
      <w:pPr>
        <w:pStyle w:val="ListParagraph"/>
        <w:rPr>
          <w:b w:val="0"/>
          <w:color w:val="FFFFFF" w:themeColor="background1"/>
          <w:highlight w:val="black"/>
        </w:rPr>
      </w:pPr>
      <w:r w:rsidRPr="00276301">
        <w:rPr>
          <w:b w:val="0"/>
          <w:color w:val="FFFFFF" w:themeColor="background1"/>
          <w:highlight w:val="black"/>
        </w:rPr>
        <w:t>New password:</w:t>
      </w:r>
      <w:r w:rsidRPr="00276301">
        <w:rPr>
          <w:b w:val="0"/>
          <w:color w:val="FFFF00"/>
          <w:highlight w:val="black"/>
        </w:rPr>
        <w:t xml:space="preserve"> tekaje22</w:t>
      </w:r>
    </w:p>
    <w:p w:rsidR="00276301" w:rsidRDefault="00276301" w:rsidP="00276301">
      <w:pPr>
        <w:pStyle w:val="ListParagraph"/>
        <w:rPr>
          <w:b w:val="0"/>
          <w:color w:val="FFFF00"/>
        </w:rPr>
      </w:pPr>
      <w:r w:rsidRPr="00276301">
        <w:rPr>
          <w:b w:val="0"/>
          <w:color w:val="FFFFFF" w:themeColor="background1"/>
          <w:highlight w:val="black"/>
        </w:rPr>
        <w:t xml:space="preserve">Re-enter new password: </w:t>
      </w:r>
      <w:r w:rsidRPr="00276301">
        <w:rPr>
          <w:b w:val="0"/>
          <w:color w:val="FFFF00"/>
          <w:highlight w:val="black"/>
        </w:rPr>
        <w:t>tekaje22</w:t>
      </w:r>
    </w:p>
    <w:p w:rsidR="00276301" w:rsidRPr="00276301" w:rsidRDefault="00276301" w:rsidP="00276301">
      <w:pPr>
        <w:pStyle w:val="ListParagraph"/>
        <w:rPr>
          <w:b w:val="0"/>
          <w:color w:val="FFFFFF" w:themeColor="background1"/>
          <w:highlight w:val="black"/>
        </w:rPr>
      </w:pPr>
      <w:r w:rsidRPr="00276301">
        <w:rPr>
          <w:b w:val="0"/>
          <w:color w:val="FFFFFF" w:themeColor="background1"/>
          <w:highlight w:val="black"/>
        </w:rPr>
        <w:t>Password updated successfully!</w:t>
      </w:r>
    </w:p>
    <w:p w:rsidR="00276301" w:rsidRDefault="00276301" w:rsidP="00276301">
      <w:pPr>
        <w:pStyle w:val="ListParagraph"/>
        <w:rPr>
          <w:b w:val="0"/>
          <w:color w:val="FFFFFF" w:themeColor="background1"/>
        </w:rPr>
      </w:pPr>
      <w:r w:rsidRPr="00276301">
        <w:rPr>
          <w:b w:val="0"/>
          <w:color w:val="FFFFFF" w:themeColor="background1"/>
          <w:highlight w:val="black"/>
        </w:rPr>
        <w:t>Reloading privilege tables</w:t>
      </w:r>
      <w:proofErr w:type="gramStart"/>
      <w:r w:rsidRPr="00276301">
        <w:rPr>
          <w:b w:val="0"/>
          <w:color w:val="FFFFFF" w:themeColor="background1"/>
          <w:highlight w:val="black"/>
        </w:rPr>
        <w:t>..</w:t>
      </w:r>
      <w:proofErr w:type="gramEnd"/>
    </w:p>
    <w:p w:rsidR="00276301" w:rsidRPr="00276301" w:rsidRDefault="00276301" w:rsidP="00276301">
      <w:pPr>
        <w:pStyle w:val="ListParagraph"/>
        <w:rPr>
          <w:b w:val="0"/>
          <w:color w:val="FFFF00"/>
        </w:rPr>
      </w:pPr>
      <w:r w:rsidRPr="00276301">
        <w:rPr>
          <w:b w:val="0"/>
          <w:color w:val="FFFF00"/>
          <w:highlight w:val="black"/>
        </w:rPr>
        <w:t>Untuk selanjutnya pilih Y (yes) saja</w:t>
      </w:r>
      <w:r w:rsidRPr="00276301">
        <w:rPr>
          <w:b w:val="0"/>
          <w:color w:val="FFFF00"/>
        </w:rPr>
        <w:t xml:space="preserve"> </w:t>
      </w:r>
    </w:p>
    <w:p w:rsidR="00276301" w:rsidRPr="00276301" w:rsidRDefault="00276301" w:rsidP="00276301">
      <w:pPr>
        <w:rPr>
          <w:b w:val="0"/>
          <w:color w:val="002060"/>
        </w:rPr>
      </w:pPr>
    </w:p>
    <w:p w:rsidR="00BD781B" w:rsidRDefault="00BD781B" w:rsidP="00BD781B">
      <w:pPr>
        <w:pStyle w:val="ListParagraph"/>
        <w:numPr>
          <w:ilvl w:val="0"/>
          <w:numId w:val="2"/>
        </w:numPr>
        <w:rPr>
          <w:b w:val="0"/>
          <w:color w:val="002060"/>
        </w:rPr>
      </w:pPr>
      <w:r>
        <w:rPr>
          <w:b w:val="0"/>
          <w:color w:val="002060"/>
        </w:rPr>
        <w:t>S</w:t>
      </w:r>
      <w:r w:rsidR="00F63828">
        <w:rPr>
          <w:b w:val="0"/>
          <w:color w:val="002060"/>
        </w:rPr>
        <w:t xml:space="preserve">etelah </w:t>
      </w:r>
      <w:r w:rsidR="00276301">
        <w:rPr>
          <w:b w:val="0"/>
          <w:color w:val="002060"/>
        </w:rPr>
        <w:t>lakukan instalasi pada PHPMYADMIN nya.</w:t>
      </w:r>
    </w:p>
    <w:p w:rsidR="00E047BA" w:rsidRPr="00E047BA" w:rsidRDefault="00E047BA" w:rsidP="00E047BA">
      <w:pPr>
        <w:pStyle w:val="ListParagraph"/>
        <w:rPr>
          <w:b w:val="0"/>
          <w:color w:val="FFFFFF" w:themeColor="background1"/>
          <w:highlight w:val="black"/>
        </w:rPr>
      </w:pPr>
      <w:r w:rsidRPr="00E047BA">
        <w:rPr>
          <w:b w:val="0"/>
          <w:color w:val="FFFFFF" w:themeColor="background1"/>
          <w:highlight w:val="black"/>
        </w:rPr>
        <w:t>root@debian:~# mkdir download</w:t>
      </w:r>
    </w:p>
    <w:p w:rsidR="00E047BA" w:rsidRPr="00E047BA" w:rsidRDefault="00E047BA" w:rsidP="00E047BA">
      <w:pPr>
        <w:pStyle w:val="ListParagraph"/>
        <w:rPr>
          <w:b w:val="0"/>
          <w:color w:val="FFFFFF" w:themeColor="background1"/>
          <w:highlight w:val="black"/>
        </w:rPr>
      </w:pPr>
      <w:r w:rsidRPr="00E047BA">
        <w:rPr>
          <w:b w:val="0"/>
          <w:color w:val="FFFFFF" w:themeColor="background1"/>
          <w:highlight w:val="black"/>
        </w:rPr>
        <w:t>root@debian:~# cd download/</w:t>
      </w:r>
    </w:p>
    <w:p w:rsidR="00BD781B" w:rsidRDefault="00E047BA" w:rsidP="00E047BA">
      <w:pPr>
        <w:pStyle w:val="ListParagraph"/>
        <w:rPr>
          <w:b w:val="0"/>
          <w:color w:val="002060"/>
        </w:rPr>
      </w:pPr>
      <w:r w:rsidRPr="00E047BA">
        <w:rPr>
          <w:b w:val="0"/>
          <w:color w:val="FFFFFF" w:themeColor="background1"/>
          <w:highlight w:val="black"/>
        </w:rPr>
        <w:t>root@debian:~/download# wget https://files.phpmyadmin.net/phpMyAdmin/4.9.0.1/phpMyAdmin-4.9.0.1-all-languages.tar.gz</w:t>
      </w:r>
    </w:p>
    <w:p w:rsidR="00F63828" w:rsidRPr="00E047BA" w:rsidRDefault="00F63828" w:rsidP="00E047BA">
      <w:pPr>
        <w:rPr>
          <w:b w:val="0"/>
          <w:color w:val="002060"/>
        </w:rPr>
      </w:pPr>
    </w:p>
    <w:p w:rsidR="00BD781B" w:rsidRDefault="00E047BA" w:rsidP="00BD781B">
      <w:pPr>
        <w:pStyle w:val="ListParagraph"/>
        <w:numPr>
          <w:ilvl w:val="0"/>
          <w:numId w:val="2"/>
        </w:numPr>
        <w:rPr>
          <w:b w:val="0"/>
          <w:color w:val="002060"/>
        </w:rPr>
      </w:pPr>
      <w:r>
        <w:rPr>
          <w:b w:val="0"/>
          <w:color w:val="002060"/>
        </w:rPr>
        <w:t>Ekstrak file phpmyadmin yang telah di download</w:t>
      </w:r>
    </w:p>
    <w:p w:rsidR="00BD781B" w:rsidRDefault="00E047BA" w:rsidP="00BD781B">
      <w:pPr>
        <w:pStyle w:val="ListParagraph"/>
        <w:rPr>
          <w:b w:val="0"/>
          <w:color w:val="FFFFFF" w:themeColor="background1"/>
        </w:rPr>
      </w:pPr>
      <w:r w:rsidRPr="00E047BA">
        <w:rPr>
          <w:b w:val="0"/>
          <w:color w:val="FFFFFF" w:themeColor="background1"/>
          <w:highlight w:val="black"/>
        </w:rPr>
        <w:t>root@debian:~/download# tar -zxvf phpMyAdmin-4.9.0.1-all-languages.tar.gz</w:t>
      </w:r>
    </w:p>
    <w:p w:rsidR="00E047BA" w:rsidRDefault="00E047BA" w:rsidP="00BD781B">
      <w:pPr>
        <w:pStyle w:val="ListParagraph"/>
        <w:rPr>
          <w:b w:val="0"/>
          <w:color w:val="002060"/>
        </w:rPr>
      </w:pPr>
    </w:p>
    <w:p w:rsidR="00BD781B" w:rsidRPr="00BD781B" w:rsidRDefault="00E047BA" w:rsidP="00BD781B">
      <w:pPr>
        <w:pStyle w:val="ListParagraph"/>
        <w:numPr>
          <w:ilvl w:val="0"/>
          <w:numId w:val="2"/>
        </w:numPr>
        <w:rPr>
          <w:b w:val="0"/>
          <w:color w:val="002060"/>
        </w:rPr>
      </w:pPr>
      <w:r>
        <w:rPr>
          <w:b w:val="0"/>
          <w:color w:val="002060"/>
        </w:rPr>
        <w:t>Jika sudah maka selanjutnya adalah memindahkan file phpmyadnim yang telah diekstrak ke dalam folder /usr/share/phpMyAdmin</w:t>
      </w:r>
    </w:p>
    <w:p w:rsidR="00A13514" w:rsidRDefault="00E047BA" w:rsidP="00A13514">
      <w:pPr>
        <w:pStyle w:val="ListParagraph"/>
        <w:shd w:val="clear" w:color="auto" w:fill="FFFFFF" w:themeFill="background1"/>
        <w:rPr>
          <w:b w:val="0"/>
          <w:color w:val="FFFFFF" w:themeColor="background1"/>
        </w:rPr>
      </w:pPr>
      <w:r w:rsidRPr="00E047BA">
        <w:rPr>
          <w:b w:val="0"/>
          <w:color w:val="FFFFFF" w:themeColor="background1"/>
          <w:highlight w:val="black"/>
        </w:rPr>
        <w:t>root@debian:~/download# mv phpMyAdmin-4.9.0.1-all-languages /usr/share/phpMyAdmin</w:t>
      </w:r>
    </w:p>
    <w:p w:rsidR="00E047BA" w:rsidRPr="00A13514" w:rsidRDefault="00E047BA" w:rsidP="00A13514">
      <w:pPr>
        <w:pStyle w:val="ListParagraph"/>
        <w:shd w:val="clear" w:color="auto" w:fill="FFFFFF" w:themeFill="background1"/>
        <w:rPr>
          <w:b w:val="0"/>
          <w:color w:val="FFFFFF" w:themeColor="background1"/>
        </w:rPr>
      </w:pPr>
    </w:p>
    <w:p w:rsidR="002F19A0" w:rsidRDefault="00E047BA" w:rsidP="002F19A0">
      <w:pPr>
        <w:pStyle w:val="ListParagraph"/>
        <w:numPr>
          <w:ilvl w:val="0"/>
          <w:numId w:val="2"/>
        </w:numPr>
        <w:rPr>
          <w:b w:val="0"/>
          <w:color w:val="002060"/>
        </w:rPr>
      </w:pPr>
      <w:r>
        <w:rPr>
          <w:b w:val="0"/>
          <w:color w:val="002060"/>
        </w:rPr>
        <w:t>Langkah berikutnya adalah melakukan copy file config.sample.inc.php menjadi file config.inc.php</w:t>
      </w:r>
    </w:p>
    <w:p w:rsidR="00E047BA" w:rsidRPr="00E047BA" w:rsidRDefault="00E047BA" w:rsidP="00E047BA">
      <w:pPr>
        <w:pStyle w:val="ListParagraph"/>
        <w:rPr>
          <w:b w:val="0"/>
          <w:color w:val="FFFFFF" w:themeColor="background1"/>
          <w:sz w:val="22"/>
        </w:rPr>
      </w:pPr>
      <w:r w:rsidRPr="00E047BA">
        <w:rPr>
          <w:b w:val="0"/>
          <w:color w:val="FFFFFF" w:themeColor="background1"/>
          <w:sz w:val="22"/>
          <w:highlight w:val="black"/>
        </w:rPr>
        <w:t>root@debian:~/download# cp -pr /usr/share/phpMyAdmin/config.sample.inc.php /usr/share/phpMyAdmin/config.inc.php</w:t>
      </w:r>
    </w:p>
    <w:p w:rsidR="00E047BA" w:rsidRDefault="00E047BA" w:rsidP="00E047BA">
      <w:pPr>
        <w:pStyle w:val="ListParagraph"/>
        <w:numPr>
          <w:ilvl w:val="0"/>
          <w:numId w:val="2"/>
        </w:numPr>
        <w:rPr>
          <w:b w:val="0"/>
          <w:color w:val="002060"/>
          <w:szCs w:val="28"/>
        </w:rPr>
      </w:pPr>
      <w:r w:rsidRPr="00E047BA">
        <w:rPr>
          <w:b w:val="0"/>
          <w:color w:val="002060"/>
          <w:szCs w:val="28"/>
        </w:rPr>
        <w:lastRenderedPageBreak/>
        <w:t>Jika</w:t>
      </w:r>
      <w:r>
        <w:rPr>
          <w:b w:val="0"/>
          <w:color w:val="002060"/>
          <w:szCs w:val="28"/>
        </w:rPr>
        <w:t xml:space="preserve"> sudah di copy maka kita </w:t>
      </w:r>
      <w:proofErr w:type="gramStart"/>
      <w:r>
        <w:rPr>
          <w:b w:val="0"/>
          <w:color w:val="002060"/>
          <w:szCs w:val="28"/>
        </w:rPr>
        <w:t>akan</w:t>
      </w:r>
      <w:proofErr w:type="gramEnd"/>
      <w:r>
        <w:rPr>
          <w:b w:val="0"/>
          <w:color w:val="002060"/>
          <w:szCs w:val="28"/>
        </w:rPr>
        <w:t xml:space="preserve"> konfigurasi file tersebut.</w:t>
      </w:r>
    </w:p>
    <w:p w:rsidR="00E047BA" w:rsidRDefault="00E047BA" w:rsidP="00E047BA">
      <w:pPr>
        <w:pStyle w:val="ListParagraph"/>
        <w:rPr>
          <w:b w:val="0"/>
          <w:color w:val="FFFFFF" w:themeColor="background1"/>
          <w:szCs w:val="28"/>
        </w:rPr>
      </w:pPr>
      <w:r w:rsidRPr="00E047BA">
        <w:rPr>
          <w:b w:val="0"/>
          <w:color w:val="FFFFFF" w:themeColor="background1"/>
          <w:szCs w:val="28"/>
          <w:highlight w:val="black"/>
        </w:rPr>
        <w:t>root@debian:~/download# nano /usr/share/phpMyAdmin/config.inc.php</w:t>
      </w:r>
    </w:p>
    <w:p w:rsidR="000A228E" w:rsidRPr="000A228E" w:rsidRDefault="000A228E" w:rsidP="00E047BA">
      <w:pPr>
        <w:pStyle w:val="ListParagraph"/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 xml:space="preserve">Cari bagian berikut lalu isikan diantara </w:t>
      </w:r>
      <w:proofErr w:type="gramStart"/>
      <w:r>
        <w:rPr>
          <w:b w:val="0"/>
          <w:color w:val="002060"/>
          <w:szCs w:val="28"/>
        </w:rPr>
        <w:t>‘ ’</w:t>
      </w:r>
      <w:proofErr w:type="gramEnd"/>
      <w:r>
        <w:rPr>
          <w:b w:val="0"/>
          <w:color w:val="002060"/>
          <w:szCs w:val="28"/>
        </w:rPr>
        <w:t xml:space="preserve"> denga 32 karakter acak (disarankan 32).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FFFFFF" w:themeColor="background1"/>
          <w:szCs w:val="28"/>
        </w:rPr>
        <w:t>/**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FFFFFF" w:themeColor="background1"/>
          <w:szCs w:val="28"/>
        </w:rPr>
        <w:t xml:space="preserve"> * This is needed for </w:t>
      </w:r>
      <w:proofErr w:type="gramStart"/>
      <w:r w:rsidRPr="000A228E">
        <w:rPr>
          <w:b w:val="0"/>
          <w:color w:val="FFFFFF" w:themeColor="background1"/>
          <w:szCs w:val="28"/>
        </w:rPr>
        <w:t>cookie based</w:t>
      </w:r>
      <w:proofErr w:type="gramEnd"/>
      <w:r w:rsidRPr="000A228E">
        <w:rPr>
          <w:b w:val="0"/>
          <w:color w:val="FFFFFF" w:themeColor="background1"/>
          <w:szCs w:val="28"/>
        </w:rPr>
        <w:t xml:space="preserve"> authentication to encrypt password in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FFFFFF" w:themeColor="background1"/>
          <w:szCs w:val="28"/>
        </w:rPr>
        <w:t xml:space="preserve"> * </w:t>
      </w:r>
      <w:proofErr w:type="gramStart"/>
      <w:r w:rsidRPr="000A228E">
        <w:rPr>
          <w:b w:val="0"/>
          <w:color w:val="FFFFFF" w:themeColor="background1"/>
          <w:szCs w:val="28"/>
        </w:rPr>
        <w:t>cookie</w:t>
      </w:r>
      <w:proofErr w:type="gramEnd"/>
      <w:r w:rsidRPr="000A228E">
        <w:rPr>
          <w:b w:val="0"/>
          <w:color w:val="FFFFFF" w:themeColor="background1"/>
          <w:szCs w:val="28"/>
        </w:rPr>
        <w:t>. Needs to be 32 chars long.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FFFFFF" w:themeColor="background1"/>
          <w:szCs w:val="28"/>
        </w:rPr>
        <w:t xml:space="preserve"> */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92D050"/>
          <w:szCs w:val="28"/>
        </w:rPr>
        <w:t>$</w:t>
      </w:r>
      <w:proofErr w:type="gramStart"/>
      <w:r w:rsidRPr="000A228E">
        <w:rPr>
          <w:b w:val="0"/>
          <w:color w:val="92D050"/>
          <w:szCs w:val="28"/>
        </w:rPr>
        <w:t>cfg[</w:t>
      </w:r>
      <w:proofErr w:type="gramEnd"/>
      <w:r w:rsidRPr="000A228E">
        <w:rPr>
          <w:b w:val="0"/>
          <w:color w:val="92D050"/>
          <w:szCs w:val="28"/>
        </w:rPr>
        <w:t xml:space="preserve">'blowfish_secret'] = </w:t>
      </w:r>
      <w:r w:rsidRPr="000A228E">
        <w:rPr>
          <w:b w:val="0"/>
          <w:color w:val="FFFFFF" w:themeColor="background1"/>
          <w:szCs w:val="28"/>
        </w:rPr>
        <w:t>'</w:t>
      </w:r>
      <w:r w:rsidRPr="000A228E">
        <w:rPr>
          <w:b w:val="0"/>
          <w:color w:val="FFFF00"/>
          <w:szCs w:val="28"/>
        </w:rPr>
        <w:t>STRINGOFTHIRTYTWORANDOMCHARACTERS</w:t>
      </w:r>
      <w:r w:rsidRPr="000A228E">
        <w:rPr>
          <w:b w:val="0"/>
          <w:color w:val="FFFFFF" w:themeColor="background1"/>
          <w:szCs w:val="28"/>
        </w:rPr>
        <w:t>'; /* YOU MUST FILL IN THIS FOR COOKIE AUTH!$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FFFFFF" w:themeColor="background1"/>
          <w:szCs w:val="28"/>
        </w:rPr>
        <w:t>/**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FFFFFF" w:themeColor="background1"/>
          <w:szCs w:val="28"/>
        </w:rPr>
        <w:t xml:space="preserve"> * Servers configuration</w:t>
      </w:r>
    </w:p>
    <w:p w:rsidR="00E047BA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Cs w:val="28"/>
        </w:rPr>
      </w:pPr>
      <w:r w:rsidRPr="000A228E">
        <w:rPr>
          <w:b w:val="0"/>
          <w:color w:val="FFFFFF" w:themeColor="background1"/>
          <w:szCs w:val="28"/>
        </w:rPr>
        <w:t xml:space="preserve"> */</w:t>
      </w:r>
    </w:p>
    <w:p w:rsidR="00E047BA" w:rsidRDefault="00E047BA" w:rsidP="00E047BA">
      <w:pPr>
        <w:pStyle w:val="ListParagraph"/>
        <w:rPr>
          <w:b w:val="0"/>
          <w:color w:val="002060"/>
          <w:szCs w:val="28"/>
        </w:rPr>
      </w:pPr>
    </w:p>
    <w:p w:rsidR="00E047BA" w:rsidRDefault="000A228E" w:rsidP="00E047BA">
      <w:pPr>
        <w:pStyle w:val="ListParagraph"/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 xml:space="preserve">Setelah itu cari bagian phpMyadmin configuration storage pada file yang </w:t>
      </w:r>
      <w:proofErr w:type="gramStart"/>
      <w:r>
        <w:rPr>
          <w:b w:val="0"/>
          <w:color w:val="002060"/>
          <w:szCs w:val="28"/>
        </w:rPr>
        <w:t>sama</w:t>
      </w:r>
      <w:proofErr w:type="gramEnd"/>
      <w:r>
        <w:rPr>
          <w:b w:val="0"/>
          <w:color w:val="002060"/>
          <w:szCs w:val="28"/>
        </w:rPr>
        <w:t>, gunakan shortcut ctrl+w untuk mempermudah pencarian</w:t>
      </w:r>
    </w:p>
    <w:p w:rsidR="000A228E" w:rsidRDefault="000A228E" w:rsidP="00E047BA">
      <w:pPr>
        <w:pStyle w:val="ListParagraph"/>
        <w:rPr>
          <w:b w:val="0"/>
          <w:color w:val="002060"/>
          <w:szCs w:val="28"/>
        </w:rPr>
      </w:pPr>
      <w:r>
        <w:rPr>
          <w:noProof/>
        </w:rPr>
        <w:drawing>
          <wp:inline distT="0" distB="0" distL="0" distR="0" wp14:anchorId="655A5D65" wp14:editId="2D38F8CF">
            <wp:extent cx="6309360" cy="407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8E" w:rsidRDefault="000A228E" w:rsidP="00E047BA">
      <w:pPr>
        <w:pStyle w:val="ListParagraph"/>
        <w:rPr>
          <w:b w:val="0"/>
          <w:color w:val="002060"/>
          <w:szCs w:val="28"/>
        </w:rPr>
      </w:pPr>
    </w:p>
    <w:p w:rsidR="000A228E" w:rsidRDefault="000A228E" w:rsidP="00E047BA">
      <w:pPr>
        <w:pStyle w:val="ListParagraph"/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>Hapus tanda // seperti pada gambar. Dan juga tambahkan localhost pada tulisan dengan warna kuning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0A228E">
        <w:rPr>
          <w:b w:val="0"/>
          <w:color w:val="FFFFFF" w:themeColor="background1"/>
          <w:sz w:val="22"/>
        </w:rPr>
        <w:t>/**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0A228E">
        <w:rPr>
          <w:b w:val="0"/>
          <w:color w:val="FFFFFF" w:themeColor="background1"/>
          <w:sz w:val="22"/>
        </w:rPr>
        <w:t xml:space="preserve"> * </w:t>
      </w:r>
      <w:proofErr w:type="gramStart"/>
      <w:r w:rsidRPr="000A228E">
        <w:rPr>
          <w:b w:val="0"/>
          <w:color w:val="FFFFFF" w:themeColor="background1"/>
          <w:sz w:val="22"/>
        </w:rPr>
        <w:t>phpMyAdmin</w:t>
      </w:r>
      <w:proofErr w:type="gramEnd"/>
      <w:r w:rsidRPr="000A228E">
        <w:rPr>
          <w:b w:val="0"/>
          <w:color w:val="FFFFFF" w:themeColor="background1"/>
          <w:sz w:val="22"/>
        </w:rPr>
        <w:t xml:space="preserve"> configuration storage settings.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0A228E">
        <w:rPr>
          <w:b w:val="0"/>
          <w:color w:val="FFFFFF" w:themeColor="background1"/>
          <w:sz w:val="22"/>
        </w:rPr>
        <w:t xml:space="preserve"> */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0A228E">
        <w:rPr>
          <w:b w:val="0"/>
          <w:color w:val="FFFFFF" w:themeColor="background1"/>
          <w:sz w:val="22"/>
        </w:rPr>
        <w:t>/* User used to manipulate with storage */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 xml:space="preserve">'Servers'][$i]['controlhost'] = </w:t>
      </w:r>
      <w:r w:rsidRPr="000A228E">
        <w:rPr>
          <w:b w:val="0"/>
          <w:color w:val="FFFF00"/>
          <w:sz w:val="22"/>
        </w:rPr>
        <w:t>'localhost'</w:t>
      </w:r>
      <w:r w:rsidRPr="000A228E">
        <w:rPr>
          <w:b w:val="0"/>
          <w:color w:val="92D050"/>
          <w:sz w:val="22"/>
        </w:rPr>
        <w:t>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0A228E">
        <w:rPr>
          <w:b w:val="0"/>
          <w:color w:val="FFFFFF" w:themeColor="background1"/>
          <w:sz w:val="22"/>
        </w:rPr>
        <w:t>// $</w:t>
      </w:r>
      <w:proofErr w:type="gramStart"/>
      <w:r w:rsidRPr="000A228E">
        <w:rPr>
          <w:b w:val="0"/>
          <w:color w:val="FFFFFF" w:themeColor="background1"/>
          <w:sz w:val="22"/>
        </w:rPr>
        <w:t>cfg[</w:t>
      </w:r>
      <w:proofErr w:type="gramEnd"/>
      <w:r w:rsidRPr="000A228E">
        <w:rPr>
          <w:b w:val="0"/>
          <w:color w:val="FFFFFF" w:themeColor="background1"/>
          <w:sz w:val="22"/>
        </w:rPr>
        <w:t>'Servers'][$i]['controlport'] = '';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FFFFFF" w:themeColor="background1"/>
          <w:sz w:val="22"/>
        </w:rPr>
        <w:t xml:space="preserve"> </w:t>
      </w:r>
      <w:r w:rsidRPr="000A228E">
        <w:rPr>
          <w:b w:val="0"/>
          <w:color w:val="92D050"/>
          <w:sz w:val="22"/>
        </w:rPr>
        <w:t>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'Servers'][$i]['controluser'] = 'pma';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'Servers'][$i]['controlpass'] = 'pmapass';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0A228E">
        <w:rPr>
          <w:b w:val="0"/>
          <w:color w:val="FFFFFF" w:themeColor="background1"/>
          <w:sz w:val="22"/>
        </w:rPr>
        <w:t>/* Storage database and tables */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FFFFFF" w:themeColor="background1"/>
          <w:sz w:val="22"/>
        </w:rPr>
        <w:t xml:space="preserve"> </w:t>
      </w:r>
      <w:r w:rsidRPr="000A228E">
        <w:rPr>
          <w:b w:val="0"/>
          <w:color w:val="92D050"/>
          <w:sz w:val="22"/>
        </w:rPr>
        <w:t>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'Servers'][$i]['pmadb'] = 'phpmyadmin';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'Servers'][$i]['bookmarktable'] = 'pma__bookmark';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'Servers'][$i]['relation'] = 'pma__relation';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'Servers'][$i]['table_info'] = 'pma__table_info';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'Servers'][$i]['table_coords'] = 'pma__table_coords';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'Servers'][$i]['pdf_pages'] = 'pma__pdf_pages';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lastRenderedPageBreak/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'Servers'][$i]['column_info'] = 'pma__column_info';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'Servers'][$i]['history'] = 'pma__history';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'Servers'][$i]['table_uiprefs'] = 'pma__table_uiprefs';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'Servers'][$i]['tracking'] = 'pma__tracking';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'Servers'][$i]['userconfig'] = 'pma__userconfig';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'Servers'][$i]['recent'] = 'pma__recent';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'Servers'][$i]['favorite'] = 'pma__favorite';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'Servers'][$i]['users'] = 'pma__users';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'Servers'][$i]['usergroups'] = 'pma__usergroups';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'Servers'][$i]['navigationhiding'] = 'pma__navigationhiding';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>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'Servers'][$i]['savedsearches'] = 'pma__savedsearches';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'Servers'][$i]['central_columns'] = 'pma__central_columns';</w:t>
      </w:r>
    </w:p>
    <w:p w:rsidR="000A228E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'Servers'][$i]['designer_settings'] = 'pma__designer_settings';</w:t>
      </w:r>
    </w:p>
    <w:p w:rsidR="00E047BA" w:rsidRPr="000A228E" w:rsidRDefault="000A228E" w:rsidP="000A228E">
      <w:pPr>
        <w:pStyle w:val="ListParagraph"/>
        <w:shd w:val="clear" w:color="auto" w:fill="171717" w:themeFill="background2" w:themeFillShade="1A"/>
        <w:rPr>
          <w:b w:val="0"/>
          <w:color w:val="92D050"/>
          <w:sz w:val="22"/>
        </w:rPr>
      </w:pPr>
      <w:r w:rsidRPr="000A228E">
        <w:rPr>
          <w:b w:val="0"/>
          <w:color w:val="92D050"/>
          <w:sz w:val="22"/>
        </w:rPr>
        <w:t xml:space="preserve"> $</w:t>
      </w:r>
      <w:proofErr w:type="gramStart"/>
      <w:r w:rsidRPr="000A228E">
        <w:rPr>
          <w:b w:val="0"/>
          <w:color w:val="92D050"/>
          <w:sz w:val="22"/>
        </w:rPr>
        <w:t>cfg[</w:t>
      </w:r>
      <w:proofErr w:type="gramEnd"/>
      <w:r w:rsidRPr="000A228E">
        <w:rPr>
          <w:b w:val="0"/>
          <w:color w:val="92D050"/>
          <w:sz w:val="22"/>
        </w:rPr>
        <w:t>'Servers'][$i]['export_templates'] = 'pma__export_templates';</w:t>
      </w:r>
    </w:p>
    <w:p w:rsidR="00E047BA" w:rsidRDefault="00E047BA" w:rsidP="00E047BA">
      <w:pPr>
        <w:pStyle w:val="ListParagraph"/>
        <w:rPr>
          <w:b w:val="0"/>
          <w:color w:val="002060"/>
          <w:szCs w:val="28"/>
        </w:rPr>
      </w:pPr>
    </w:p>
    <w:p w:rsidR="000A228E" w:rsidRDefault="000A228E" w:rsidP="00E047BA">
      <w:pPr>
        <w:pStyle w:val="ListParagraph"/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>Kalau sudah jangan lupa di save ctrl+x -&gt; y</w:t>
      </w:r>
    </w:p>
    <w:p w:rsidR="00E047BA" w:rsidRDefault="000A228E" w:rsidP="000A228E">
      <w:pPr>
        <w:pStyle w:val="ListParagraph"/>
        <w:numPr>
          <w:ilvl w:val="0"/>
          <w:numId w:val="2"/>
        </w:numPr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>Jika sudah kita akan membuat table untuk phpMyAdmin berikut tahapannya</w:t>
      </w:r>
    </w:p>
    <w:p w:rsidR="000A228E" w:rsidRPr="00600644" w:rsidRDefault="000A228E" w:rsidP="00600644">
      <w:pPr>
        <w:pStyle w:val="ListParagraph"/>
        <w:shd w:val="clear" w:color="auto" w:fill="171717" w:themeFill="background2" w:themeFillShade="1A"/>
        <w:rPr>
          <w:b w:val="0"/>
          <w:color w:val="FFFFFF" w:themeColor="background1"/>
          <w:sz w:val="22"/>
        </w:rPr>
      </w:pPr>
      <w:r w:rsidRPr="00600644">
        <w:rPr>
          <w:b w:val="0"/>
          <w:color w:val="FFFFFF" w:themeColor="background1"/>
          <w:sz w:val="22"/>
        </w:rPr>
        <w:t>root@debian:~/download# mysql &lt; /usr/share/phpMyAdmin/sql/create_tables.sql -u root -p</w:t>
      </w:r>
    </w:p>
    <w:p w:rsidR="00E047BA" w:rsidRDefault="00E047BA" w:rsidP="00E047BA">
      <w:pPr>
        <w:pStyle w:val="ListParagraph"/>
        <w:rPr>
          <w:b w:val="0"/>
          <w:color w:val="002060"/>
          <w:szCs w:val="28"/>
        </w:rPr>
      </w:pPr>
    </w:p>
    <w:p w:rsidR="00600644" w:rsidRDefault="00600644" w:rsidP="00600644">
      <w:pPr>
        <w:pStyle w:val="ListParagraph"/>
        <w:numPr>
          <w:ilvl w:val="0"/>
          <w:numId w:val="2"/>
        </w:numPr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 xml:space="preserve">Setelah itu kita </w:t>
      </w:r>
      <w:proofErr w:type="gramStart"/>
      <w:r>
        <w:rPr>
          <w:b w:val="0"/>
          <w:color w:val="002060"/>
          <w:szCs w:val="28"/>
        </w:rPr>
        <w:t>akan</w:t>
      </w:r>
      <w:proofErr w:type="gramEnd"/>
      <w:r>
        <w:rPr>
          <w:b w:val="0"/>
          <w:color w:val="002060"/>
          <w:szCs w:val="28"/>
        </w:rPr>
        <w:t xml:space="preserve"> memberikan akses control agar bisa menggunakan phpMyAdmin nya.</w:t>
      </w: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Cs w:val="28"/>
          <w:highlight w:val="black"/>
        </w:rPr>
      </w:pPr>
      <w:r w:rsidRPr="00600644">
        <w:rPr>
          <w:b w:val="0"/>
          <w:color w:val="FFFFFF" w:themeColor="background1"/>
          <w:szCs w:val="28"/>
          <w:highlight w:val="black"/>
        </w:rPr>
        <w:t>root@debian:~/download# mysql -u root –p</w:t>
      </w: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Cs w:val="28"/>
          <w:highlight w:val="black"/>
        </w:rPr>
      </w:pPr>
      <w:r w:rsidRPr="00600644">
        <w:rPr>
          <w:b w:val="0"/>
          <w:color w:val="FFFFFF" w:themeColor="background1"/>
          <w:szCs w:val="28"/>
          <w:highlight w:val="black"/>
        </w:rPr>
        <w:t>Enter password: tekaje22 (password yang tadi kalian buat)</w:t>
      </w: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Cs w:val="28"/>
          <w:highlight w:val="black"/>
        </w:rPr>
      </w:pP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 w:val="24"/>
          <w:szCs w:val="24"/>
          <w:highlight w:val="black"/>
        </w:rPr>
      </w:pPr>
      <w:r w:rsidRPr="00600644">
        <w:rPr>
          <w:b w:val="0"/>
          <w:color w:val="FFFFFF" w:themeColor="background1"/>
          <w:sz w:val="24"/>
          <w:szCs w:val="24"/>
          <w:highlight w:val="black"/>
        </w:rPr>
        <w:t>MariaDB [(none)]&gt; GRANT ALL PRIVILEGES ON phpmyadmin.* TO 'pma'@'localhost' IDENTIFIED BY 'pmapass';</w:t>
      </w: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Cs w:val="28"/>
          <w:highlight w:val="black"/>
        </w:rPr>
      </w:pP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 w:val="24"/>
          <w:szCs w:val="24"/>
          <w:highlight w:val="black"/>
        </w:rPr>
      </w:pPr>
      <w:r w:rsidRPr="00600644">
        <w:rPr>
          <w:b w:val="0"/>
          <w:color w:val="FFFFFF" w:themeColor="background1"/>
          <w:sz w:val="24"/>
          <w:szCs w:val="24"/>
          <w:highlight w:val="black"/>
        </w:rPr>
        <w:t>MariaDB [(none)]&gt; FLUSH PRIVILEGES;</w:t>
      </w: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 w:val="24"/>
          <w:szCs w:val="24"/>
          <w:highlight w:val="black"/>
        </w:rPr>
      </w:pPr>
    </w:p>
    <w:p w:rsidR="00600644" w:rsidRDefault="00600644" w:rsidP="00600644">
      <w:pPr>
        <w:pStyle w:val="ListParagraph"/>
        <w:rPr>
          <w:b w:val="0"/>
          <w:color w:val="FFFFFF" w:themeColor="background1"/>
          <w:sz w:val="24"/>
          <w:szCs w:val="24"/>
        </w:rPr>
      </w:pPr>
      <w:r w:rsidRPr="00600644">
        <w:rPr>
          <w:b w:val="0"/>
          <w:color w:val="FFFFFF" w:themeColor="background1"/>
          <w:sz w:val="24"/>
          <w:szCs w:val="24"/>
          <w:highlight w:val="black"/>
        </w:rPr>
        <w:t>MariaDB [(none)]&gt; quit</w:t>
      </w:r>
    </w:p>
    <w:p w:rsidR="00600644" w:rsidRPr="00600644" w:rsidRDefault="00600644" w:rsidP="00600644">
      <w:pPr>
        <w:pStyle w:val="ListParagraph"/>
        <w:rPr>
          <w:b w:val="0"/>
          <w:color w:val="FFFFFF" w:themeColor="background1"/>
          <w:sz w:val="24"/>
          <w:szCs w:val="24"/>
        </w:rPr>
      </w:pPr>
    </w:p>
    <w:p w:rsidR="00600644" w:rsidRDefault="00600644" w:rsidP="00600644">
      <w:pPr>
        <w:pStyle w:val="ListParagraph"/>
        <w:numPr>
          <w:ilvl w:val="0"/>
          <w:numId w:val="2"/>
        </w:numPr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>Setelah itu kita akan mempublish phpMyAdmin nya agar bisa dibuka di web server kita</w:t>
      </w:r>
    </w:p>
    <w:p w:rsidR="00600644" w:rsidRPr="00600644" w:rsidRDefault="00600644" w:rsidP="00600644">
      <w:pPr>
        <w:pStyle w:val="ListParagraph"/>
        <w:rPr>
          <w:b w:val="0"/>
          <w:color w:val="002060"/>
          <w:szCs w:val="28"/>
        </w:rPr>
      </w:pPr>
      <w:r w:rsidRPr="00600644">
        <w:rPr>
          <w:b w:val="0"/>
          <w:color w:val="002060"/>
          <w:szCs w:val="28"/>
        </w:rPr>
        <w:t>root@debian:~# cd /etc/apache2/sites-available/</w:t>
      </w:r>
    </w:p>
    <w:p w:rsidR="00600644" w:rsidRDefault="00600644" w:rsidP="00600644">
      <w:pPr>
        <w:pStyle w:val="ListParagraph"/>
        <w:rPr>
          <w:b w:val="0"/>
          <w:color w:val="002060"/>
          <w:szCs w:val="28"/>
        </w:rPr>
      </w:pPr>
      <w:r w:rsidRPr="00600644">
        <w:rPr>
          <w:b w:val="0"/>
          <w:color w:val="002060"/>
          <w:szCs w:val="28"/>
        </w:rPr>
        <w:t>root@debian:/etc/apache2/sites-available# nano phpmyadmin.conf</w:t>
      </w:r>
    </w:p>
    <w:p w:rsidR="00600644" w:rsidRDefault="00600644" w:rsidP="00600644">
      <w:pPr>
        <w:pStyle w:val="ListParagraph"/>
        <w:rPr>
          <w:b w:val="0"/>
          <w:color w:val="002060"/>
          <w:szCs w:val="28"/>
        </w:rPr>
      </w:pPr>
      <w:proofErr w:type="gramStart"/>
      <w:r>
        <w:rPr>
          <w:b w:val="0"/>
          <w:color w:val="002060"/>
          <w:szCs w:val="28"/>
        </w:rPr>
        <w:t>lalu</w:t>
      </w:r>
      <w:proofErr w:type="gramEnd"/>
      <w:r>
        <w:rPr>
          <w:b w:val="0"/>
          <w:color w:val="002060"/>
          <w:szCs w:val="28"/>
        </w:rPr>
        <w:t xml:space="preserve"> di paste aja config ini di dalamnya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>Alias /phpmyadmin /usr/share/phpMyAdmin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&lt;Directory /usr/share/phpMyAdmin/&gt;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lastRenderedPageBreak/>
        <w:t xml:space="preserve">            AddDefaultCharset UTF-8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&lt;IfModule mod_authz_core.c&gt;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# Apache 2.4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&lt;RequireAny&gt; 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 Require all granted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&lt;/RequireAny&gt;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&lt;/IfModule&gt;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</w:t>
      </w:r>
      <w:proofErr w:type="gramStart"/>
      <w:r w:rsidRPr="00600644">
        <w:rPr>
          <w:b w:val="0"/>
          <w:color w:val="92D050"/>
          <w:sz w:val="24"/>
          <w:szCs w:val="24"/>
        </w:rPr>
        <w:t>IfModule !</w:t>
      </w:r>
      <w:proofErr w:type="gramEnd"/>
      <w:r w:rsidRPr="00600644">
        <w:rPr>
          <w:b w:val="0"/>
          <w:color w:val="92D050"/>
          <w:sz w:val="24"/>
          <w:szCs w:val="24"/>
        </w:rPr>
        <w:t>mod_authz_core.c&gt;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# Apache 2.2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Order Deny</w:t>
      </w:r>
      <w:proofErr w:type="gramStart"/>
      <w:r w:rsidRPr="00600644">
        <w:rPr>
          <w:b w:val="0"/>
          <w:color w:val="92D050"/>
          <w:sz w:val="24"/>
          <w:szCs w:val="24"/>
        </w:rPr>
        <w:t>,Allow</w:t>
      </w:r>
      <w:proofErr w:type="gramEnd"/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Deny from All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Allow from 127.0.0.1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Allow </w:t>
      </w:r>
      <w:proofErr w:type="gramStart"/>
      <w:r w:rsidRPr="00600644">
        <w:rPr>
          <w:b w:val="0"/>
          <w:color w:val="92D050"/>
          <w:sz w:val="24"/>
          <w:szCs w:val="24"/>
        </w:rPr>
        <w:t>from ::</w:t>
      </w:r>
      <w:proofErr w:type="gramEnd"/>
      <w:r w:rsidRPr="00600644">
        <w:rPr>
          <w:b w:val="0"/>
          <w:color w:val="92D050"/>
          <w:sz w:val="24"/>
          <w:szCs w:val="24"/>
        </w:rPr>
        <w:t>1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&lt;/IfModule&gt;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&lt;/Directory&gt;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&lt;Directory /usr/share/phpMyAdmin/setup/&gt;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&lt;IfModule mod_authz_core.c&gt;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# Apache 2.4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&lt;RequireAny&gt;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  Require all granted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&lt;/RequireAny&gt;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&lt;/IfModule&gt;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</w:t>
      </w:r>
      <w:proofErr w:type="gramStart"/>
      <w:r w:rsidRPr="00600644">
        <w:rPr>
          <w:b w:val="0"/>
          <w:color w:val="92D050"/>
          <w:sz w:val="24"/>
          <w:szCs w:val="24"/>
        </w:rPr>
        <w:t>IfModule !</w:t>
      </w:r>
      <w:proofErr w:type="gramEnd"/>
      <w:r w:rsidRPr="00600644">
        <w:rPr>
          <w:b w:val="0"/>
          <w:color w:val="92D050"/>
          <w:sz w:val="24"/>
          <w:szCs w:val="24"/>
        </w:rPr>
        <w:t>mod_authz_core.c&gt;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# Apache 2.2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Order Deny</w:t>
      </w:r>
      <w:proofErr w:type="gramStart"/>
      <w:r w:rsidRPr="00600644">
        <w:rPr>
          <w:b w:val="0"/>
          <w:color w:val="92D050"/>
          <w:sz w:val="24"/>
          <w:szCs w:val="24"/>
        </w:rPr>
        <w:t>,Allow</w:t>
      </w:r>
      <w:proofErr w:type="gramEnd"/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Deny from All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Allow from 127.0.0.1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  Allow </w:t>
      </w:r>
      <w:proofErr w:type="gramStart"/>
      <w:r w:rsidRPr="00600644">
        <w:rPr>
          <w:b w:val="0"/>
          <w:color w:val="92D050"/>
          <w:sz w:val="24"/>
          <w:szCs w:val="24"/>
        </w:rPr>
        <w:t>from ::</w:t>
      </w:r>
      <w:proofErr w:type="gramEnd"/>
      <w:r w:rsidRPr="00600644">
        <w:rPr>
          <w:b w:val="0"/>
          <w:color w:val="92D050"/>
          <w:sz w:val="24"/>
          <w:szCs w:val="24"/>
        </w:rPr>
        <w:t>1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   &lt;/IfModule&gt;</w:t>
      </w:r>
    </w:p>
    <w:p w:rsidR="00600644" w:rsidRPr="00600644" w:rsidRDefault="00600644" w:rsidP="00600644">
      <w:pPr>
        <w:pStyle w:val="ListParagraph"/>
        <w:shd w:val="clear" w:color="auto" w:fill="171717" w:themeFill="background2" w:themeFillShade="1A"/>
        <w:rPr>
          <w:b w:val="0"/>
          <w:color w:val="92D050"/>
          <w:sz w:val="24"/>
          <w:szCs w:val="24"/>
        </w:rPr>
      </w:pPr>
      <w:r w:rsidRPr="00600644">
        <w:rPr>
          <w:b w:val="0"/>
          <w:color w:val="92D050"/>
          <w:sz w:val="24"/>
          <w:szCs w:val="24"/>
        </w:rPr>
        <w:t xml:space="preserve">    &lt;/Directory&gt;</w:t>
      </w:r>
    </w:p>
    <w:p w:rsidR="00600644" w:rsidRDefault="00600644" w:rsidP="00600644">
      <w:pPr>
        <w:pStyle w:val="ListParagraph"/>
        <w:rPr>
          <w:b w:val="0"/>
          <w:color w:val="002060"/>
          <w:szCs w:val="28"/>
        </w:rPr>
      </w:pPr>
    </w:p>
    <w:p w:rsidR="00600644" w:rsidRDefault="00600644" w:rsidP="00600644">
      <w:pPr>
        <w:pStyle w:val="ListParagraph"/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>Lalu di save ctrl+x -&gt; y</w:t>
      </w:r>
    </w:p>
    <w:p w:rsidR="00600644" w:rsidRDefault="00600644" w:rsidP="00600644">
      <w:pPr>
        <w:pStyle w:val="ListParagraph"/>
        <w:rPr>
          <w:b w:val="0"/>
          <w:color w:val="002060"/>
          <w:szCs w:val="28"/>
        </w:rPr>
      </w:pPr>
    </w:p>
    <w:p w:rsidR="00600644" w:rsidRDefault="00600644" w:rsidP="00600644">
      <w:pPr>
        <w:pStyle w:val="ListParagraph"/>
        <w:numPr>
          <w:ilvl w:val="0"/>
          <w:numId w:val="2"/>
        </w:numPr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>Tahap berikutnya adalah publikasi ke web server file phpmyadmin nya berikut caranya</w:t>
      </w:r>
    </w:p>
    <w:p w:rsidR="00600644" w:rsidRPr="00143614" w:rsidRDefault="00143614" w:rsidP="00600644">
      <w:pPr>
        <w:pStyle w:val="ListParagraph"/>
        <w:rPr>
          <w:b w:val="0"/>
          <w:color w:val="FFFFFF" w:themeColor="background1"/>
          <w:szCs w:val="28"/>
        </w:rPr>
      </w:pPr>
      <w:r>
        <w:rPr>
          <w:b w:val="0"/>
          <w:color w:val="FFFFFF" w:themeColor="background1"/>
          <w:szCs w:val="28"/>
          <w:highlight w:val="black"/>
        </w:rPr>
        <w:t>root@debian:/</w:t>
      </w:r>
      <w:r w:rsidRPr="00143614">
        <w:rPr>
          <w:b w:val="0"/>
          <w:color w:val="FFFFFF" w:themeColor="background1"/>
          <w:szCs w:val="28"/>
          <w:highlight w:val="black"/>
        </w:rPr>
        <w:t xml:space="preserve"> </w:t>
      </w:r>
      <w:r w:rsidR="00600644" w:rsidRPr="00143614">
        <w:rPr>
          <w:b w:val="0"/>
          <w:color w:val="FFFFFF" w:themeColor="background1"/>
          <w:szCs w:val="28"/>
          <w:highlight w:val="black"/>
        </w:rPr>
        <w:t># /usr/sbin/a2ensite phpmyadmin</w:t>
      </w:r>
    </w:p>
    <w:p w:rsidR="00143614" w:rsidRPr="00143614" w:rsidRDefault="00143614" w:rsidP="00143614">
      <w:pPr>
        <w:pStyle w:val="ListParagraph"/>
        <w:shd w:val="clear" w:color="auto" w:fill="FFFFFF" w:themeFill="background1"/>
        <w:rPr>
          <w:b w:val="0"/>
          <w:color w:val="FFFFFF" w:themeColor="background1"/>
          <w:szCs w:val="28"/>
          <w:highlight w:val="black"/>
        </w:rPr>
      </w:pPr>
      <w:r w:rsidRPr="00143614">
        <w:rPr>
          <w:b w:val="0"/>
          <w:color w:val="FFFFFF" w:themeColor="background1"/>
          <w:szCs w:val="28"/>
          <w:highlight w:val="black"/>
        </w:rPr>
        <w:t>root@debian:/# mkdir /usr/share/phpMyAdmin/tmp</w:t>
      </w:r>
    </w:p>
    <w:p w:rsidR="00143614" w:rsidRPr="00143614" w:rsidRDefault="00143614" w:rsidP="00143614">
      <w:pPr>
        <w:pStyle w:val="ListParagraph"/>
        <w:shd w:val="clear" w:color="auto" w:fill="FFFFFF" w:themeFill="background1"/>
        <w:rPr>
          <w:b w:val="0"/>
          <w:color w:val="FFFFFF" w:themeColor="background1"/>
          <w:szCs w:val="28"/>
          <w:highlight w:val="black"/>
        </w:rPr>
      </w:pPr>
      <w:r w:rsidRPr="00143614">
        <w:rPr>
          <w:b w:val="0"/>
          <w:color w:val="FFFFFF" w:themeColor="background1"/>
          <w:szCs w:val="28"/>
          <w:highlight w:val="black"/>
        </w:rPr>
        <w:t>root@debian:/# chmod 777 /usr/share/phpMyAdmin/tmp</w:t>
      </w:r>
    </w:p>
    <w:p w:rsidR="00143614" w:rsidRPr="00143614" w:rsidRDefault="00143614" w:rsidP="00143614">
      <w:pPr>
        <w:pStyle w:val="ListParagraph"/>
        <w:shd w:val="clear" w:color="auto" w:fill="FFFFFF" w:themeFill="background1"/>
        <w:rPr>
          <w:b w:val="0"/>
          <w:color w:val="FFFFFF" w:themeColor="background1"/>
          <w:szCs w:val="28"/>
          <w:highlight w:val="black"/>
        </w:rPr>
      </w:pPr>
      <w:r w:rsidRPr="00143614">
        <w:rPr>
          <w:b w:val="0"/>
          <w:color w:val="FFFFFF" w:themeColor="background1"/>
          <w:szCs w:val="28"/>
          <w:highlight w:val="black"/>
        </w:rPr>
        <w:lastRenderedPageBreak/>
        <w:t>root@debian:/# chown -R www-data</w:t>
      </w:r>
      <w:proofErr w:type="gramStart"/>
      <w:r w:rsidRPr="00143614">
        <w:rPr>
          <w:b w:val="0"/>
          <w:color w:val="FFFFFF" w:themeColor="background1"/>
          <w:szCs w:val="28"/>
          <w:highlight w:val="black"/>
        </w:rPr>
        <w:t>:www</w:t>
      </w:r>
      <w:proofErr w:type="gramEnd"/>
      <w:r w:rsidRPr="00143614">
        <w:rPr>
          <w:b w:val="0"/>
          <w:color w:val="FFFFFF" w:themeColor="background1"/>
          <w:szCs w:val="28"/>
          <w:highlight w:val="black"/>
        </w:rPr>
        <w:t>-data /usr/share/phpMyAdmin</w:t>
      </w:r>
    </w:p>
    <w:p w:rsidR="00600644" w:rsidRPr="00143614" w:rsidRDefault="00143614" w:rsidP="00143614">
      <w:pPr>
        <w:pStyle w:val="ListParagraph"/>
        <w:shd w:val="clear" w:color="auto" w:fill="FFFFFF" w:themeFill="background1"/>
        <w:rPr>
          <w:b w:val="0"/>
          <w:color w:val="FFFFFF" w:themeColor="background1"/>
          <w:szCs w:val="28"/>
        </w:rPr>
      </w:pPr>
      <w:r w:rsidRPr="00143614">
        <w:rPr>
          <w:b w:val="0"/>
          <w:color w:val="FFFFFF" w:themeColor="background1"/>
          <w:szCs w:val="28"/>
          <w:highlight w:val="black"/>
        </w:rPr>
        <w:t>root@debian:/# systemctl restart apache2</w:t>
      </w:r>
    </w:p>
    <w:p w:rsidR="00600644" w:rsidRDefault="00600644" w:rsidP="00600644">
      <w:pPr>
        <w:pStyle w:val="ListParagraph"/>
        <w:rPr>
          <w:b w:val="0"/>
          <w:color w:val="002060"/>
          <w:szCs w:val="28"/>
        </w:rPr>
      </w:pPr>
    </w:p>
    <w:p w:rsidR="00600644" w:rsidRDefault="00143614" w:rsidP="00143614">
      <w:pPr>
        <w:pStyle w:val="ListParagraph"/>
        <w:numPr>
          <w:ilvl w:val="0"/>
          <w:numId w:val="2"/>
        </w:numPr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 xml:space="preserve">Selanjutnya kita </w:t>
      </w:r>
      <w:proofErr w:type="gramStart"/>
      <w:r>
        <w:rPr>
          <w:b w:val="0"/>
          <w:color w:val="002060"/>
          <w:szCs w:val="28"/>
        </w:rPr>
        <w:t>akan</w:t>
      </w:r>
      <w:proofErr w:type="gramEnd"/>
      <w:r>
        <w:rPr>
          <w:b w:val="0"/>
          <w:color w:val="002060"/>
          <w:szCs w:val="28"/>
        </w:rPr>
        <w:t xml:space="preserve"> membuat akses login ke phpmyadmin.</w:t>
      </w:r>
    </w:p>
    <w:p w:rsidR="00143614" w:rsidRPr="00143614" w:rsidRDefault="00143614" w:rsidP="00143614">
      <w:pPr>
        <w:pStyle w:val="ListParagraph"/>
        <w:rPr>
          <w:b w:val="0"/>
          <w:color w:val="FFFFFF" w:themeColor="background1"/>
          <w:szCs w:val="28"/>
          <w:highlight w:val="black"/>
        </w:rPr>
      </w:pPr>
      <w:r w:rsidRPr="00143614">
        <w:rPr>
          <w:b w:val="0"/>
          <w:color w:val="FFFFFF" w:themeColor="background1"/>
          <w:szCs w:val="28"/>
          <w:highlight w:val="black"/>
        </w:rPr>
        <w:t>root@debian:/# mysql -p -u root</w:t>
      </w:r>
    </w:p>
    <w:p w:rsidR="00143614" w:rsidRPr="00143614" w:rsidRDefault="00143614" w:rsidP="00143614">
      <w:pPr>
        <w:pStyle w:val="ListParagraph"/>
        <w:rPr>
          <w:b w:val="0"/>
          <w:color w:val="FFFFFF" w:themeColor="background1"/>
          <w:szCs w:val="28"/>
          <w:highlight w:val="black"/>
        </w:rPr>
      </w:pPr>
      <w:r w:rsidRPr="00143614">
        <w:rPr>
          <w:b w:val="0"/>
          <w:color w:val="FFFFFF" w:themeColor="background1"/>
          <w:szCs w:val="28"/>
          <w:highlight w:val="black"/>
        </w:rPr>
        <w:t>MariaDB [(none)]&gt; CREATE USER 'tekaje22'@'%' IDENTIFIED BY 'tekaje22';</w:t>
      </w:r>
    </w:p>
    <w:p w:rsidR="00143614" w:rsidRPr="00143614" w:rsidRDefault="00143614" w:rsidP="00143614">
      <w:pPr>
        <w:pStyle w:val="ListParagraph"/>
        <w:rPr>
          <w:b w:val="0"/>
          <w:color w:val="FFFFFF" w:themeColor="background1"/>
          <w:szCs w:val="28"/>
          <w:highlight w:val="black"/>
        </w:rPr>
      </w:pPr>
      <w:r w:rsidRPr="00143614">
        <w:rPr>
          <w:b w:val="0"/>
          <w:color w:val="FFFFFF" w:themeColor="background1"/>
          <w:szCs w:val="28"/>
          <w:highlight w:val="black"/>
        </w:rPr>
        <w:t>MariaDB [(none)]&gt; GRANT ALL PRIVILEGES ON *.* TO 'tekaje22'@'%' WITH GRANT OPTION;</w:t>
      </w:r>
    </w:p>
    <w:p w:rsidR="00143614" w:rsidRPr="00143614" w:rsidRDefault="00143614" w:rsidP="00143614">
      <w:pPr>
        <w:pStyle w:val="ListParagraph"/>
        <w:rPr>
          <w:b w:val="0"/>
          <w:color w:val="FFFFFF" w:themeColor="background1"/>
          <w:szCs w:val="28"/>
        </w:rPr>
      </w:pPr>
      <w:r w:rsidRPr="00143614">
        <w:rPr>
          <w:b w:val="0"/>
          <w:color w:val="FFFFFF" w:themeColor="background1"/>
          <w:szCs w:val="28"/>
          <w:highlight w:val="black"/>
        </w:rPr>
        <w:t>MariaDB [(none)]&gt; quit</w:t>
      </w:r>
    </w:p>
    <w:p w:rsidR="00143614" w:rsidRDefault="00143614" w:rsidP="00600644">
      <w:pPr>
        <w:pStyle w:val="ListParagraph"/>
        <w:rPr>
          <w:b w:val="0"/>
          <w:color w:val="002060"/>
          <w:szCs w:val="28"/>
        </w:rPr>
      </w:pPr>
    </w:p>
    <w:p w:rsidR="00143614" w:rsidRDefault="00143614" w:rsidP="00143614">
      <w:pPr>
        <w:pStyle w:val="ListParagraph"/>
        <w:numPr>
          <w:ilvl w:val="0"/>
          <w:numId w:val="2"/>
        </w:numPr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 xml:space="preserve">Selanjutnya buka browser dan coba buka IP/phpmyadmin </w:t>
      </w:r>
    </w:p>
    <w:p w:rsidR="00143614" w:rsidRDefault="00143614" w:rsidP="00143614">
      <w:pPr>
        <w:pStyle w:val="ListParagraph"/>
        <w:rPr>
          <w:b w:val="0"/>
          <w:color w:val="002060"/>
          <w:szCs w:val="28"/>
        </w:rPr>
      </w:pPr>
      <w:r>
        <w:rPr>
          <w:noProof/>
        </w:rPr>
        <w:drawing>
          <wp:inline distT="0" distB="0" distL="0" distR="0" wp14:anchorId="11344723" wp14:editId="3861D59A">
            <wp:extent cx="4087136" cy="21863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900" cy="21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14" w:rsidRDefault="00143614" w:rsidP="00143614">
      <w:pPr>
        <w:pStyle w:val="ListParagraph"/>
        <w:rPr>
          <w:b w:val="0"/>
          <w:color w:val="002060"/>
          <w:szCs w:val="28"/>
        </w:rPr>
      </w:pPr>
    </w:p>
    <w:p w:rsidR="00143614" w:rsidRDefault="00143614" w:rsidP="00143614">
      <w:pPr>
        <w:pStyle w:val="ListParagraph"/>
        <w:rPr>
          <w:b w:val="0"/>
          <w:color w:val="002060"/>
          <w:szCs w:val="28"/>
        </w:rPr>
      </w:pPr>
      <w:r>
        <w:rPr>
          <w:b w:val="0"/>
          <w:color w:val="002060"/>
          <w:szCs w:val="28"/>
        </w:rPr>
        <w:t>Setelah itu coba lakukan login</w:t>
      </w:r>
    </w:p>
    <w:p w:rsidR="00143614" w:rsidRDefault="00143614" w:rsidP="00600644">
      <w:pPr>
        <w:pStyle w:val="ListParagraph"/>
        <w:rPr>
          <w:b w:val="0"/>
          <w:color w:val="002060"/>
          <w:szCs w:val="28"/>
        </w:rPr>
      </w:pPr>
    </w:p>
    <w:p w:rsidR="00600644" w:rsidRPr="00E047BA" w:rsidRDefault="003F2CA8" w:rsidP="00600644">
      <w:pPr>
        <w:pStyle w:val="ListParagraph"/>
        <w:rPr>
          <w:b w:val="0"/>
          <w:color w:val="002060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3D787CAA" wp14:editId="6931D714">
            <wp:extent cx="4457700" cy="2389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1634" cy="23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3514" w:rsidRPr="000C0E18" w:rsidRDefault="00A13514" w:rsidP="00A13514">
      <w:pPr>
        <w:pStyle w:val="ListParagraph"/>
        <w:rPr>
          <w:b w:val="0"/>
          <w:color w:val="FFFF00"/>
          <w:sz w:val="20"/>
          <w:szCs w:val="20"/>
        </w:rPr>
      </w:pPr>
    </w:p>
    <w:p w:rsidR="002F6E7C" w:rsidRPr="002F6E7C" w:rsidRDefault="002F6E7C" w:rsidP="000C0E18">
      <w:pPr>
        <w:jc w:val="center"/>
        <w:rPr>
          <w:b w:val="0"/>
        </w:rPr>
      </w:pPr>
      <w:r>
        <w:rPr>
          <w:b w:val="0"/>
        </w:rPr>
        <w:lastRenderedPageBreak/>
        <w:t xml:space="preserve">--SELAMAT </w:t>
      </w:r>
      <w:r w:rsidR="008B5BCE">
        <w:rPr>
          <w:b w:val="0"/>
        </w:rPr>
        <w:t>BELAJAR</w:t>
      </w:r>
      <w:r>
        <w:rPr>
          <w:b w:val="0"/>
        </w:rPr>
        <w:t>--</w:t>
      </w:r>
    </w:p>
    <w:sectPr w:rsidR="002F6E7C" w:rsidRPr="002F6E7C" w:rsidSect="00DF027C">
      <w:headerReference w:type="default" r:id="rId17"/>
      <w:footerReference w:type="default" r:id="rId1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C15" w:rsidRDefault="00141C15">
      <w:r>
        <w:separator/>
      </w:r>
    </w:p>
    <w:p w:rsidR="00141C15" w:rsidRDefault="00141C15"/>
  </w:endnote>
  <w:endnote w:type="continuationSeparator" w:id="0">
    <w:p w:rsidR="00141C15" w:rsidRDefault="00141C15">
      <w:r>
        <w:continuationSeparator/>
      </w:r>
    </w:p>
    <w:p w:rsidR="00141C15" w:rsidRDefault="00141C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2CA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C15" w:rsidRDefault="00141C15">
      <w:r>
        <w:separator/>
      </w:r>
    </w:p>
    <w:p w:rsidR="00141C15" w:rsidRDefault="00141C15"/>
  </w:footnote>
  <w:footnote w:type="continuationSeparator" w:id="0">
    <w:p w:rsidR="00141C15" w:rsidRDefault="00141C15">
      <w:r>
        <w:continuationSeparator/>
      </w:r>
    </w:p>
    <w:p w:rsidR="00141C15" w:rsidRDefault="00141C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AFC" w:rsidRDefault="00872AFC">
    <w:pPr>
      <w:pStyle w:val="Header"/>
    </w:pPr>
  </w:p>
  <w:p w:rsidR="00872AFC" w:rsidRDefault="00872AFC">
    <w:pPr>
      <w:pStyle w:val="Header"/>
    </w:pPr>
  </w:p>
  <w:p w:rsidR="00872AFC" w:rsidRDefault="00872AFC">
    <w:pPr>
      <w:pStyle w:val="Header"/>
    </w:pPr>
    <w:r w:rsidRPr="00D86945">
      <w:rPr>
        <w:noProof/>
        <w:sz w:val="10"/>
        <w:szCs w:val="10"/>
      </w:rPr>
      <mc:AlternateContent>
        <mc:Choice Requires="wps">
          <w:drawing>
            <wp:inline distT="0" distB="0" distL="0" distR="0" wp14:anchorId="56F21758" wp14:editId="20767A17">
              <wp:extent cx="6316980" cy="7620"/>
              <wp:effectExtent l="19050" t="19050" r="26670" b="30480"/>
              <wp:docPr id="14" name="Straight Connector 14" descr="text divi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16980" cy="762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03F252D5" id="Straight Connector 14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97.4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" strokecolor="#34aba2 [3209]" strokeweight="3pt">
              <w10:anchorlock/>
            </v:line>
          </w:pict>
        </mc:Fallback>
      </mc:AlternateContent>
    </w:r>
  </w:p>
  <w:p w:rsidR="00872AFC" w:rsidRDefault="00872A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374E0"/>
    <w:multiLevelType w:val="hybridMultilevel"/>
    <w:tmpl w:val="A6BAD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191512"/>
    <w:multiLevelType w:val="hybridMultilevel"/>
    <w:tmpl w:val="0CFC5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2F58EB"/>
    <w:multiLevelType w:val="hybridMultilevel"/>
    <w:tmpl w:val="D170756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98D0923"/>
    <w:multiLevelType w:val="hybridMultilevel"/>
    <w:tmpl w:val="861C4B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D03EF"/>
    <w:multiLevelType w:val="hybridMultilevel"/>
    <w:tmpl w:val="1DA48A2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8C02C77"/>
    <w:multiLevelType w:val="hybridMultilevel"/>
    <w:tmpl w:val="34B67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A69"/>
    <w:rsid w:val="0002482E"/>
    <w:rsid w:val="00050324"/>
    <w:rsid w:val="00084504"/>
    <w:rsid w:val="000A0150"/>
    <w:rsid w:val="000A228E"/>
    <w:rsid w:val="000C0E18"/>
    <w:rsid w:val="000E63C9"/>
    <w:rsid w:val="000F5CAC"/>
    <w:rsid w:val="00102AF7"/>
    <w:rsid w:val="00130E9D"/>
    <w:rsid w:val="00141C15"/>
    <w:rsid w:val="00143614"/>
    <w:rsid w:val="00150A6D"/>
    <w:rsid w:val="001674F0"/>
    <w:rsid w:val="00180137"/>
    <w:rsid w:val="00185B35"/>
    <w:rsid w:val="001930FA"/>
    <w:rsid w:val="001B51AC"/>
    <w:rsid w:val="001F2BC8"/>
    <w:rsid w:val="001F3620"/>
    <w:rsid w:val="001F5F6B"/>
    <w:rsid w:val="00243EBC"/>
    <w:rsid w:val="00246A35"/>
    <w:rsid w:val="002742E9"/>
    <w:rsid w:val="00276301"/>
    <w:rsid w:val="00284348"/>
    <w:rsid w:val="002B399E"/>
    <w:rsid w:val="002D05ED"/>
    <w:rsid w:val="002F19A0"/>
    <w:rsid w:val="002F51F5"/>
    <w:rsid w:val="002F6E7C"/>
    <w:rsid w:val="003037C1"/>
    <w:rsid w:val="0031109B"/>
    <w:rsid w:val="00312137"/>
    <w:rsid w:val="00322996"/>
    <w:rsid w:val="00330359"/>
    <w:rsid w:val="0033762F"/>
    <w:rsid w:val="00366C7E"/>
    <w:rsid w:val="00373231"/>
    <w:rsid w:val="003769D9"/>
    <w:rsid w:val="00384EA3"/>
    <w:rsid w:val="003A39A1"/>
    <w:rsid w:val="003C2191"/>
    <w:rsid w:val="003C73A1"/>
    <w:rsid w:val="003D3863"/>
    <w:rsid w:val="003F2B6C"/>
    <w:rsid w:val="003F2CA8"/>
    <w:rsid w:val="00402088"/>
    <w:rsid w:val="004110DE"/>
    <w:rsid w:val="0042459D"/>
    <w:rsid w:val="0044085A"/>
    <w:rsid w:val="00480EA0"/>
    <w:rsid w:val="004B21A5"/>
    <w:rsid w:val="004E1B55"/>
    <w:rsid w:val="005037F0"/>
    <w:rsid w:val="00516A86"/>
    <w:rsid w:val="005275F6"/>
    <w:rsid w:val="00536A69"/>
    <w:rsid w:val="00572102"/>
    <w:rsid w:val="005B03B1"/>
    <w:rsid w:val="005D0D20"/>
    <w:rsid w:val="005F1BB0"/>
    <w:rsid w:val="00600644"/>
    <w:rsid w:val="00656C4D"/>
    <w:rsid w:val="006D1176"/>
    <w:rsid w:val="006E0928"/>
    <w:rsid w:val="006E5716"/>
    <w:rsid w:val="006E76A0"/>
    <w:rsid w:val="00725635"/>
    <w:rsid w:val="007302B3"/>
    <w:rsid w:val="00730733"/>
    <w:rsid w:val="00730E3A"/>
    <w:rsid w:val="00736AAF"/>
    <w:rsid w:val="00752583"/>
    <w:rsid w:val="00765B2A"/>
    <w:rsid w:val="00783A34"/>
    <w:rsid w:val="007C6B52"/>
    <w:rsid w:val="007D16C5"/>
    <w:rsid w:val="00855C42"/>
    <w:rsid w:val="00862FE4"/>
    <w:rsid w:val="0086389A"/>
    <w:rsid w:val="00872AFC"/>
    <w:rsid w:val="00872DF5"/>
    <w:rsid w:val="0087605E"/>
    <w:rsid w:val="008A7980"/>
    <w:rsid w:val="008B0332"/>
    <w:rsid w:val="008B1FEE"/>
    <w:rsid w:val="008B5BCE"/>
    <w:rsid w:val="00903C32"/>
    <w:rsid w:val="00916B16"/>
    <w:rsid w:val="009173B9"/>
    <w:rsid w:val="0093335D"/>
    <w:rsid w:val="0093613E"/>
    <w:rsid w:val="00943026"/>
    <w:rsid w:val="00966B81"/>
    <w:rsid w:val="009C7720"/>
    <w:rsid w:val="00A13514"/>
    <w:rsid w:val="00A23AFA"/>
    <w:rsid w:val="00A309CC"/>
    <w:rsid w:val="00A31B3E"/>
    <w:rsid w:val="00A532F3"/>
    <w:rsid w:val="00A55083"/>
    <w:rsid w:val="00A8489E"/>
    <w:rsid w:val="00AC29F3"/>
    <w:rsid w:val="00B231E5"/>
    <w:rsid w:val="00B619C5"/>
    <w:rsid w:val="00B70938"/>
    <w:rsid w:val="00BB3888"/>
    <w:rsid w:val="00BD781B"/>
    <w:rsid w:val="00C02B87"/>
    <w:rsid w:val="00C1092C"/>
    <w:rsid w:val="00C26C59"/>
    <w:rsid w:val="00C4086D"/>
    <w:rsid w:val="00CA094B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DF5021"/>
    <w:rsid w:val="00E00A32"/>
    <w:rsid w:val="00E031E9"/>
    <w:rsid w:val="00E047BA"/>
    <w:rsid w:val="00E22ACD"/>
    <w:rsid w:val="00E620B0"/>
    <w:rsid w:val="00E81B40"/>
    <w:rsid w:val="00EF3587"/>
    <w:rsid w:val="00EF555B"/>
    <w:rsid w:val="00F027BB"/>
    <w:rsid w:val="00F11DCF"/>
    <w:rsid w:val="00F162EA"/>
    <w:rsid w:val="00F44B23"/>
    <w:rsid w:val="00F52D27"/>
    <w:rsid w:val="00F63828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4CDA9"/>
  <w15:docId w15:val="{D7C80505-2B4E-4527-BC9B-DCCB2F8F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102A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828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2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58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32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0386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11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9344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5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91445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10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4187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5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381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7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887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41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8908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32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38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44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939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33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871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80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4965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17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145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16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05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3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187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00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153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881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52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30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2930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34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5664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530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793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43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82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62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0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46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33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7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805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9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5753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9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09233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12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107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92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488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72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0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1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118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57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989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588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573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336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package" Target="embeddings/Microsoft_Visio_Drawing1.vsdx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.vsdx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EAB5E881E3C462B9E50EB26108D1E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366C4E-4F68-4BBD-8C44-2E1CEAE0F318}"/>
      </w:docPartPr>
      <w:docPartBody>
        <w:p w:rsidR="00977745" w:rsidRDefault="00CF42EE">
          <w:pPr>
            <w:pStyle w:val="FEAB5E881E3C462B9E50EB26108D1ED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August 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06F7A93C8D644C14BF4C4D141728EB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C75E9-C571-4C1E-A1DC-E466AD5F9D5E}"/>
      </w:docPartPr>
      <w:docPartBody>
        <w:p w:rsidR="00977745" w:rsidRDefault="00CF42EE">
          <w:pPr>
            <w:pStyle w:val="06F7A93C8D644C14BF4C4D141728EBE8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2EE"/>
    <w:rsid w:val="00002F8C"/>
    <w:rsid w:val="00083969"/>
    <w:rsid w:val="001B1765"/>
    <w:rsid w:val="007911FD"/>
    <w:rsid w:val="008068DD"/>
    <w:rsid w:val="00977745"/>
    <w:rsid w:val="00A01C6F"/>
    <w:rsid w:val="00CF42EE"/>
    <w:rsid w:val="00D607F7"/>
    <w:rsid w:val="00E06C13"/>
    <w:rsid w:val="00F37783"/>
    <w:rsid w:val="00F4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FEAB5E881E3C462B9E50EB26108D1ED0">
    <w:name w:val="FEAB5E881E3C462B9E50EB26108D1ED0"/>
  </w:style>
  <w:style w:type="paragraph" w:customStyle="1" w:styleId="06F7A93C8D644C14BF4C4D141728EBE8">
    <w:name w:val="06F7A93C8D644C14BF4C4D141728EBE8"/>
  </w:style>
  <w:style w:type="paragraph" w:customStyle="1" w:styleId="6AB32B88763A4F26B664718D8FFAC6FF">
    <w:name w:val="6AB32B88763A4F26B664718D8FFAC6FF"/>
  </w:style>
  <w:style w:type="paragraph" w:customStyle="1" w:styleId="B38DFCBB48464F559864248A6B071150">
    <w:name w:val="B38DFCBB48464F559864248A6B071150"/>
  </w:style>
  <w:style w:type="paragraph" w:customStyle="1" w:styleId="F0970CBDFC2F431E8AFDA751A3F3CAA3">
    <w:name w:val="F0970CBDFC2F431E8AFDA751A3F3CAA3"/>
  </w:style>
  <w:style w:type="paragraph" w:customStyle="1" w:styleId="A9B2C2BBD69A4F519A4B1E99212208B5">
    <w:name w:val="A9B2C2BBD69A4F519A4B1E99212208B5"/>
  </w:style>
  <w:style w:type="paragraph" w:customStyle="1" w:styleId="82013978534B422A9DCD7B94E012CDEF">
    <w:name w:val="82013978534B422A9DCD7B94E012CDEF"/>
  </w:style>
  <w:style w:type="paragraph" w:customStyle="1" w:styleId="69B144BA90E74E16BDD3CF8DE1EB4926">
    <w:name w:val="69B144BA90E74E16BDD3CF8DE1EB49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1108</TotalTime>
  <Pages>9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keywords/>
  <cp:lastModifiedBy>LENOVO</cp:lastModifiedBy>
  <cp:revision>26</cp:revision>
  <cp:lastPrinted>2021-09-03T01:44:00Z</cp:lastPrinted>
  <dcterms:created xsi:type="dcterms:W3CDTF">2021-08-08T11:37:00Z</dcterms:created>
  <dcterms:modified xsi:type="dcterms:W3CDTF">2021-10-06T00:07:00Z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